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F16" w:rsidRPr="0009500C" w:rsidRDefault="00DB4B9F">
      <w:pPr>
        <w:pStyle w:val="a3"/>
        <w:rPr>
          <w:rFonts w:ascii="微软雅黑" w:eastAsia="微软雅黑" w:hAnsi="微软雅黑"/>
        </w:rPr>
      </w:pPr>
      <w:r w:rsidRPr="0009500C">
        <w:rPr>
          <w:rFonts w:ascii="微软雅黑" w:eastAsia="微软雅黑" w:hAnsi="微软雅黑"/>
        </w:rPr>
        <w:t>SVN使用指南和规范</w:t>
      </w:r>
    </w:p>
    <w:p w:rsidR="00771F16" w:rsidRPr="0009500C" w:rsidRDefault="0086031D" w:rsidP="007C5DF0">
      <w:pPr>
        <w:pStyle w:val="1"/>
      </w:pPr>
      <w:r w:rsidRPr="0009500C">
        <w:t>SVN Branch Model</w:t>
      </w:r>
    </w:p>
    <w:p w:rsidR="000A0F9B" w:rsidRPr="0009500C" w:rsidRDefault="0086031D" w:rsidP="007C5DF0">
      <w:pPr>
        <w:rPr>
          <w:rFonts w:ascii="微软雅黑" w:eastAsia="微软雅黑" w:hAnsi="微软雅黑"/>
        </w:rPr>
      </w:pPr>
      <w:r w:rsidRPr="0009500C">
        <w:rPr>
          <w:rFonts w:ascii="微软雅黑" w:eastAsia="微软雅黑" w:hAnsi="微软雅黑" w:hint="eastAsia"/>
          <w:lang w:eastAsia="zh-CN"/>
        </w:rPr>
        <w:t>下面</w:t>
      </w:r>
      <w:r w:rsidRPr="0009500C">
        <w:rPr>
          <w:rFonts w:ascii="微软雅黑" w:eastAsia="微软雅黑" w:hAnsi="微软雅黑"/>
        </w:rPr>
        <w:t>对SVN Branch Model做一说明</w:t>
      </w:r>
    </w:p>
    <w:p w:rsidR="0086031D" w:rsidRPr="0009500C" w:rsidRDefault="00EC23DF" w:rsidP="009F6805">
      <w:pPr>
        <w:rPr>
          <w:rFonts w:ascii="微软雅黑" w:eastAsia="微软雅黑" w:hAnsi="微软雅黑"/>
        </w:rPr>
      </w:pPr>
      <w:r w:rsidRPr="0009500C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>
            <wp:extent cx="5732145" cy="39966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VN Branch Mod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DF" w:rsidRPr="0009500C" w:rsidRDefault="003063B6" w:rsidP="009F6805">
      <w:pPr>
        <w:rPr>
          <w:rFonts w:ascii="微软雅黑" w:eastAsia="微软雅黑" w:hAnsi="微软雅黑" w:hint="eastAsia"/>
        </w:rPr>
      </w:pPr>
      <w:r w:rsidRPr="0009500C">
        <w:rPr>
          <w:rFonts w:ascii="微软雅黑" w:eastAsia="微软雅黑" w:hAnsi="微软雅黑" w:cs="微软雅黑"/>
        </w:rPr>
        <w:t>该Branch Model支持多版本并行开发</w:t>
      </w:r>
      <w:r w:rsidRPr="0009500C">
        <w:rPr>
          <w:rFonts w:ascii="微软雅黑" w:eastAsia="微软雅黑" w:hAnsi="微软雅黑" w:cs="微软雅黑" w:hint="eastAsia"/>
          <w:lang w:eastAsia="zh-CN"/>
        </w:rPr>
        <w:t>。</w:t>
      </w:r>
    </w:p>
    <w:p w:rsidR="009D2420" w:rsidRPr="0009500C" w:rsidRDefault="00577A9C" w:rsidP="007C5DF0">
      <w:pPr>
        <w:pStyle w:val="1"/>
      </w:pPr>
      <w:r w:rsidRPr="0009500C">
        <w:rPr>
          <w:rFonts w:hint="eastAsia"/>
        </w:rPr>
        <w:t>版本</w:t>
      </w:r>
      <w:r w:rsidRPr="0009500C">
        <w:t>规范</w:t>
      </w:r>
    </w:p>
    <w:p w:rsidR="007C5DF0" w:rsidRPr="0009500C" w:rsidRDefault="007C5DF0" w:rsidP="007C5DF0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电商</w:t>
      </w:r>
      <w:r w:rsidR="00F23A55" w:rsidRPr="0009500C">
        <w:rPr>
          <w:rFonts w:ascii="微软雅黑" w:eastAsia="微软雅黑" w:hAnsi="微软雅黑"/>
          <w:lang w:eastAsia="zh-CN"/>
        </w:rPr>
        <w:t>采用四位版本号对系统版本进行管理</w:t>
      </w:r>
      <w:r w:rsidR="00F23A55" w:rsidRPr="0009500C">
        <w:rPr>
          <w:rFonts w:ascii="微软雅黑" w:eastAsia="微软雅黑" w:hAnsi="微软雅黑" w:hint="eastAsia"/>
          <w:lang w:eastAsia="zh-CN"/>
        </w:rPr>
        <w:t>，说明如下：</w:t>
      </w:r>
    </w:p>
    <w:p w:rsidR="00F23A55" w:rsidRPr="0009500C" w:rsidRDefault="00F23A55" w:rsidP="007C5DF0">
      <w:pPr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A.B.C.D</w:t>
      </w:r>
    </w:p>
    <w:p w:rsidR="007C5DF0" w:rsidRPr="0009500C" w:rsidRDefault="00F23A55" w:rsidP="00F23A55">
      <w:pPr>
        <w:pStyle w:val="af9"/>
        <w:numPr>
          <w:ilvl w:val="0"/>
          <w:numId w:val="28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主版本号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每年或者每大版本升级一次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一般每年升级一次</w:t>
      </w:r>
      <w:r w:rsidRPr="0009500C">
        <w:rPr>
          <w:rFonts w:ascii="微软雅黑" w:eastAsia="微软雅黑" w:hAnsi="微软雅黑" w:hint="eastAsia"/>
          <w:lang w:eastAsia="zh-CN"/>
        </w:rPr>
        <w:t>；</w:t>
      </w:r>
    </w:p>
    <w:p w:rsidR="00F23A55" w:rsidRPr="0009500C" w:rsidRDefault="00F23A55" w:rsidP="00F23A55">
      <w:pPr>
        <w:pStyle w:val="af9"/>
        <w:numPr>
          <w:ilvl w:val="0"/>
          <w:numId w:val="28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常规需求版本号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每月</w:t>
      </w:r>
      <w:r w:rsidRPr="0009500C">
        <w:rPr>
          <w:rFonts w:ascii="微软雅黑" w:eastAsia="微软雅黑" w:hAnsi="微软雅黑" w:hint="eastAsia"/>
          <w:lang w:eastAsia="zh-CN"/>
        </w:rPr>
        <w:t>2次常规版本，每发布一次常规版本，B版本号加1；</w:t>
      </w:r>
    </w:p>
    <w:p w:rsidR="00F23A55" w:rsidRPr="0009500C" w:rsidRDefault="00F23A55" w:rsidP="00F23A55">
      <w:pPr>
        <w:pStyle w:val="af9"/>
        <w:numPr>
          <w:ilvl w:val="0"/>
          <w:numId w:val="28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紧急需求版本号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不定期紧急版本</w:t>
      </w:r>
      <w:r w:rsidRPr="0009500C">
        <w:rPr>
          <w:rFonts w:ascii="微软雅黑" w:eastAsia="微软雅黑" w:hAnsi="微软雅黑" w:hint="eastAsia"/>
          <w:lang w:eastAsia="zh-CN"/>
        </w:rPr>
        <w:t>，每发布一次紧急版本，C版本号加1；</w:t>
      </w:r>
    </w:p>
    <w:p w:rsidR="00F23A55" w:rsidRPr="0009500C" w:rsidRDefault="00F23A55" w:rsidP="00F23A55">
      <w:pPr>
        <w:pStyle w:val="af9"/>
        <w:numPr>
          <w:ilvl w:val="0"/>
          <w:numId w:val="28"/>
        </w:numPr>
        <w:ind w:firstLineChars="0"/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系统测试移交次数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每移交一次系统测试</w:t>
      </w:r>
      <w:r w:rsidRPr="0009500C">
        <w:rPr>
          <w:rFonts w:ascii="微软雅黑" w:eastAsia="微软雅黑" w:hAnsi="微软雅黑" w:hint="eastAsia"/>
          <w:lang w:eastAsia="zh-CN"/>
        </w:rPr>
        <w:t>，D版本号加1</w:t>
      </w:r>
      <w:r w:rsidR="0080745C" w:rsidRPr="0009500C">
        <w:rPr>
          <w:rFonts w:ascii="微软雅黑" w:eastAsia="微软雅黑" w:hAnsi="微软雅黑" w:hint="eastAsia"/>
          <w:lang w:eastAsia="zh-CN"/>
        </w:rPr>
        <w:t>。</w:t>
      </w:r>
    </w:p>
    <w:p w:rsidR="0080745C" w:rsidRPr="0009500C" w:rsidRDefault="0080745C" w:rsidP="0080745C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lastRenderedPageBreak/>
        <w:t>举例</w:t>
      </w:r>
      <w:r w:rsidRPr="0009500C">
        <w:rPr>
          <w:rFonts w:ascii="微软雅黑" w:eastAsia="微软雅黑" w:hAnsi="微软雅黑" w:hint="eastAsia"/>
          <w:lang w:eastAsia="zh-CN"/>
        </w:rPr>
        <w:t>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b/>
                <w:lang w:eastAsia="zh-CN"/>
              </w:rPr>
            </w:pPr>
            <w:r w:rsidRPr="0009500C">
              <w:rPr>
                <w:rFonts w:ascii="微软雅黑" w:eastAsia="微软雅黑" w:hAnsi="微软雅黑"/>
                <w:b/>
                <w:lang w:eastAsia="zh-CN"/>
              </w:rPr>
              <w:t>版本号</w:t>
            </w:r>
          </w:p>
        </w:tc>
        <w:tc>
          <w:tcPr>
            <w:tcW w:w="4509" w:type="dxa"/>
          </w:tcPr>
          <w:p w:rsidR="00D84D58" w:rsidRPr="0009500C" w:rsidRDefault="00ED7919" w:rsidP="007C5DF0">
            <w:pPr>
              <w:rPr>
                <w:rFonts w:ascii="微软雅黑" w:eastAsia="微软雅黑" w:hAnsi="微软雅黑" w:hint="eastAsia"/>
                <w:b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b/>
                <w:lang w:eastAsia="zh-CN"/>
              </w:rPr>
              <w:t>说明</w:t>
            </w:r>
          </w:p>
        </w:tc>
      </w:tr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2.1.0</w:t>
            </w:r>
          </w:p>
        </w:tc>
        <w:tc>
          <w:tcPr>
            <w:tcW w:w="4509" w:type="dxa"/>
          </w:tcPr>
          <w:p w:rsidR="00D84D58" w:rsidRPr="0009500C" w:rsidRDefault="00D84D58" w:rsidP="00D84D58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当年第1个常规版本</w:t>
            </w:r>
          </w:p>
        </w:tc>
      </w:tr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2.6.0</w:t>
            </w:r>
          </w:p>
        </w:tc>
        <w:tc>
          <w:tcPr>
            <w:tcW w:w="4509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当年第6个常规版本</w:t>
            </w:r>
          </w:p>
        </w:tc>
      </w:tr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2.6.2</w:t>
            </w:r>
          </w:p>
        </w:tc>
        <w:tc>
          <w:tcPr>
            <w:tcW w:w="4509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2.6.0版本以来发布的第2个紧急版本</w:t>
            </w:r>
          </w:p>
        </w:tc>
      </w:tr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2.6.2.2</w:t>
            </w:r>
          </w:p>
        </w:tc>
        <w:tc>
          <w:tcPr>
            <w:tcW w:w="4509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2.6.2紧急版本在开发过程中，第2次移交系统测试</w:t>
            </w:r>
          </w:p>
        </w:tc>
      </w:tr>
      <w:tr w:rsidR="00D84D58" w:rsidRPr="0009500C" w:rsidTr="00D84D58">
        <w:tc>
          <w:tcPr>
            <w:tcW w:w="4508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2.8.0.1</w:t>
            </w:r>
          </w:p>
        </w:tc>
        <w:tc>
          <w:tcPr>
            <w:tcW w:w="4509" w:type="dxa"/>
          </w:tcPr>
          <w:p w:rsidR="00D84D58" w:rsidRPr="0009500C" w:rsidRDefault="00D84D58" w:rsidP="007C5DF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9500C">
              <w:rPr>
                <w:rFonts w:ascii="微软雅黑" w:eastAsia="微软雅黑" w:hAnsi="微软雅黑" w:hint="eastAsia"/>
                <w:lang w:eastAsia="zh-CN"/>
              </w:rPr>
              <w:t>2.8.0常规版本在开发过程中，第1次移交系统测试</w:t>
            </w:r>
          </w:p>
        </w:tc>
      </w:tr>
    </w:tbl>
    <w:p w:rsidR="00F23A55" w:rsidRPr="0009500C" w:rsidRDefault="00F23A55" w:rsidP="007C5DF0">
      <w:pPr>
        <w:rPr>
          <w:rFonts w:ascii="微软雅黑" w:eastAsia="微软雅黑" w:hAnsi="微软雅黑" w:hint="eastAsia"/>
          <w:lang w:eastAsia="zh-CN"/>
        </w:rPr>
      </w:pPr>
    </w:p>
    <w:p w:rsidR="007C5DF0" w:rsidRPr="0009500C" w:rsidRDefault="00ED6E22" w:rsidP="00252597">
      <w:pPr>
        <w:pStyle w:val="1"/>
      </w:pPr>
      <w:r w:rsidRPr="0009500C">
        <w:rPr>
          <w:rFonts w:hint="eastAsia"/>
        </w:rPr>
        <w:lastRenderedPageBreak/>
        <w:t>S</w:t>
      </w:r>
      <w:r w:rsidRPr="0009500C">
        <w:t>VN使用指南</w:t>
      </w:r>
      <w:r w:rsidR="00D77950">
        <w:rPr>
          <w:rFonts w:hint="eastAsia"/>
        </w:rPr>
        <w:t>（配置管理员）</w:t>
      </w:r>
    </w:p>
    <w:p w:rsidR="00BB05C4" w:rsidRPr="0009500C" w:rsidRDefault="00BB05C4" w:rsidP="00252597">
      <w:pPr>
        <w:pStyle w:val="1"/>
        <w:numPr>
          <w:ilvl w:val="1"/>
          <w:numId w:val="27"/>
        </w:numPr>
      </w:pPr>
      <w:r w:rsidRPr="0009500C">
        <w:t>开发分支合并主干</w:t>
      </w:r>
      <w:r w:rsidRPr="0009500C">
        <w:rPr>
          <w:rFonts w:hint="eastAsia"/>
        </w:rPr>
        <w:t>（非并行开发）</w:t>
      </w:r>
    </w:p>
    <w:p w:rsidR="00EC23DF" w:rsidRPr="0009500C" w:rsidRDefault="00252597" w:rsidP="00DF6C95">
      <w:pPr>
        <w:pStyle w:val="1"/>
        <w:numPr>
          <w:ilvl w:val="2"/>
          <w:numId w:val="27"/>
        </w:numPr>
        <w:rPr>
          <w:rFonts w:hint="eastAsia"/>
        </w:rPr>
      </w:pPr>
      <w:r w:rsidRPr="0009500C">
        <w:t>建立一个演示用的</w:t>
      </w:r>
      <w:r w:rsidRPr="0009500C">
        <w:rPr>
          <w:rFonts w:hint="eastAsia"/>
        </w:rPr>
        <w:t>Repository</w:t>
      </w:r>
    </w:p>
    <w:p w:rsidR="00EC23DF" w:rsidRPr="0009500C" w:rsidRDefault="00252597" w:rsidP="009F6805">
      <w:pPr>
        <w:rPr>
          <w:rFonts w:ascii="微软雅黑" w:eastAsia="微软雅黑" w:hAnsi="微软雅黑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274D2BB8" wp14:editId="48BAC71B">
            <wp:extent cx="5732145" cy="466788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597" w:rsidRPr="0009500C" w:rsidRDefault="00252597" w:rsidP="00252597">
      <w:pPr>
        <w:jc w:val="both"/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/>
        </w:rPr>
        <w:t>说明</w:t>
      </w:r>
      <w:r w:rsidRPr="0009500C">
        <w:rPr>
          <w:rFonts w:ascii="微软雅黑" w:eastAsia="微软雅黑" w:hAnsi="微软雅黑" w:cs="微软雅黑" w:hint="eastAsia"/>
          <w:lang w:eastAsia="zh-CN"/>
        </w:rPr>
        <w:t>：SVN支持建立单一项目Repository及多项目Repository。多项目Repository适合比较大规模的项目群管理</w:t>
      </w:r>
      <w:r w:rsidR="0035299A" w:rsidRPr="0009500C">
        <w:rPr>
          <w:rFonts w:ascii="微软雅黑" w:eastAsia="微软雅黑" w:hAnsi="微软雅黑" w:cs="微软雅黑" w:hint="eastAsia"/>
          <w:lang w:eastAsia="zh-CN"/>
        </w:rPr>
        <w:t>。</w:t>
      </w:r>
      <w:r w:rsidRPr="0009500C">
        <w:rPr>
          <w:rFonts w:ascii="微软雅黑" w:eastAsia="微软雅黑" w:hAnsi="微软雅黑" w:cs="微软雅黑" w:hint="eastAsia"/>
          <w:lang w:eastAsia="zh-CN"/>
        </w:rPr>
        <w:t>对于开源社区来说，多项目Repository更合适，因为只需要维护一个Repository节省维护成本</w:t>
      </w:r>
      <w:r w:rsidR="00AC0667" w:rsidRPr="0009500C">
        <w:rPr>
          <w:rFonts w:ascii="微软雅黑" w:eastAsia="微软雅黑" w:hAnsi="微软雅黑" w:cs="微软雅黑" w:hint="eastAsia"/>
          <w:lang w:eastAsia="zh-CN"/>
        </w:rPr>
        <w:t>；</w:t>
      </w:r>
      <w:r w:rsidRPr="0009500C">
        <w:rPr>
          <w:rFonts w:ascii="微软雅黑" w:eastAsia="微软雅黑" w:hAnsi="微软雅黑" w:cs="微软雅黑" w:hint="eastAsia"/>
          <w:lang w:eastAsia="zh-CN"/>
        </w:rPr>
        <w:t>但是对于开发及配置管理工作来说，单项目Repository更容易使用。</w:t>
      </w:r>
      <w:r w:rsidR="006E126F" w:rsidRPr="0009500C">
        <w:rPr>
          <w:rFonts w:ascii="微软雅黑" w:eastAsia="微软雅黑" w:hAnsi="微软雅黑" w:cs="微软雅黑" w:hint="eastAsia"/>
          <w:lang w:eastAsia="zh-CN"/>
        </w:rPr>
        <w:t>这里以单项目Repository进行演示。</w:t>
      </w:r>
    </w:p>
    <w:p w:rsidR="000F5B17" w:rsidRPr="0009500C" w:rsidRDefault="000F5B17" w:rsidP="00DF6C95">
      <w:pPr>
        <w:pStyle w:val="1"/>
        <w:numPr>
          <w:ilvl w:val="2"/>
          <w:numId w:val="27"/>
        </w:numPr>
        <w:rPr>
          <w:rFonts w:hint="eastAsia"/>
        </w:rPr>
      </w:pPr>
      <w:r w:rsidRPr="0009500C">
        <w:rPr>
          <w:rFonts w:hint="eastAsia"/>
        </w:rPr>
        <w:t>下载至本地</w:t>
      </w:r>
    </w:p>
    <w:p w:rsidR="00252597" w:rsidRPr="0009500C" w:rsidRDefault="00252597" w:rsidP="009F6805">
      <w:pPr>
        <w:rPr>
          <w:rFonts w:ascii="微软雅黑" w:eastAsia="微软雅黑" w:hAnsi="微软雅黑"/>
        </w:rPr>
      </w:pPr>
    </w:p>
    <w:p w:rsidR="00252597" w:rsidRPr="0009500C" w:rsidRDefault="000F5B17" w:rsidP="009F6805">
      <w:pPr>
        <w:rPr>
          <w:rFonts w:ascii="微软雅黑" w:eastAsia="微软雅黑" w:hAnsi="微软雅黑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0ED2AB4F" wp14:editId="0A940D14">
            <wp:extent cx="5732145" cy="294259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57" w:rsidRPr="0009500C" w:rsidRDefault="008121B3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/>
          <w:lang w:eastAsia="zh-CN"/>
        </w:rPr>
        <w:t>创建初始开发分支</w:t>
      </w:r>
      <w:r w:rsidRPr="0009500C">
        <w:rPr>
          <w:rFonts w:ascii="微软雅黑" w:eastAsia="微软雅黑" w:hAnsi="微软雅黑" w:cs="微软雅黑" w:hint="eastAsia"/>
          <w:lang w:eastAsia="zh-CN"/>
        </w:rPr>
        <w:t>1.0.0。请记住branch在SVN有特殊含义，并不只是一个目录，所以每次创建branches下的目录（开发分支），必须使用create</w:t>
      </w:r>
      <w:r w:rsidRPr="0009500C">
        <w:rPr>
          <w:rFonts w:ascii="微软雅黑" w:eastAsia="微软雅黑" w:hAnsi="微软雅黑" w:cs="微软雅黑"/>
          <w:lang w:eastAsia="zh-CN"/>
        </w:rPr>
        <w:t xml:space="preserve"> branch功能</w:t>
      </w:r>
      <w:r w:rsidRPr="0009500C">
        <w:rPr>
          <w:rFonts w:ascii="微软雅黑" w:eastAsia="微软雅黑" w:hAnsi="微软雅黑" w:cs="微软雅黑" w:hint="eastAsia"/>
          <w:lang w:eastAsia="zh-CN"/>
        </w:rPr>
        <w:t>，</w:t>
      </w:r>
      <w:r w:rsidRPr="0009500C">
        <w:rPr>
          <w:rFonts w:ascii="微软雅黑" w:eastAsia="微软雅黑" w:hAnsi="微软雅黑" w:cs="微软雅黑"/>
          <w:lang w:eastAsia="zh-CN"/>
        </w:rPr>
        <w:t>而不能仅仅是创建目录而已</w:t>
      </w:r>
      <w:r w:rsidRPr="0009500C">
        <w:rPr>
          <w:rFonts w:ascii="微软雅黑" w:eastAsia="微软雅黑" w:hAnsi="微软雅黑" w:cs="微软雅黑" w:hint="eastAsia"/>
          <w:lang w:eastAsia="zh-CN"/>
        </w:rPr>
        <w:t>。</w:t>
      </w:r>
    </w:p>
    <w:p w:rsidR="008121B3" w:rsidRPr="0009500C" w:rsidRDefault="008121B3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/>
          <w:lang w:eastAsia="zh-CN"/>
        </w:rPr>
        <w:t>具体操作方式为</w:t>
      </w:r>
      <w:r w:rsidRPr="0009500C">
        <w:rPr>
          <w:rFonts w:ascii="微软雅黑" w:eastAsia="微软雅黑" w:hAnsi="微软雅黑" w:cs="微软雅黑" w:hint="eastAsia"/>
          <w:lang w:eastAsia="zh-CN"/>
        </w:rPr>
        <w:t>，</w:t>
      </w:r>
      <w:r w:rsidRPr="0009500C">
        <w:rPr>
          <w:rFonts w:ascii="微软雅黑" w:eastAsia="微软雅黑" w:hAnsi="微软雅黑" w:cs="微软雅黑"/>
          <w:lang w:eastAsia="zh-CN"/>
        </w:rPr>
        <w:t>选中trunk目录</w:t>
      </w:r>
      <w:r w:rsidRPr="0009500C">
        <w:rPr>
          <w:rFonts w:ascii="微软雅黑" w:eastAsia="微软雅黑" w:hAnsi="微软雅黑" w:cs="微软雅黑" w:hint="eastAsia"/>
          <w:lang w:eastAsia="zh-CN"/>
        </w:rPr>
        <w:t>，</w:t>
      </w:r>
      <w:r w:rsidRPr="0009500C">
        <w:rPr>
          <w:rFonts w:ascii="微软雅黑" w:eastAsia="微软雅黑" w:hAnsi="微软雅黑" w:cs="微软雅黑"/>
          <w:lang w:eastAsia="zh-CN"/>
        </w:rPr>
        <w:t>右键弹出SVN菜单</w:t>
      </w:r>
      <w:r w:rsidRPr="0009500C">
        <w:rPr>
          <w:rFonts w:ascii="微软雅黑" w:eastAsia="微软雅黑" w:hAnsi="微软雅黑" w:cs="微软雅黑" w:hint="eastAsia"/>
          <w:lang w:eastAsia="zh-CN"/>
        </w:rPr>
        <w:t>，</w:t>
      </w:r>
      <w:r w:rsidRPr="0009500C">
        <w:rPr>
          <w:rFonts w:ascii="微软雅黑" w:eastAsia="微软雅黑" w:hAnsi="微软雅黑" w:cs="微软雅黑"/>
          <w:lang w:eastAsia="zh-CN"/>
        </w:rPr>
        <w:t>选中</w:t>
      </w:r>
      <w:r w:rsidRPr="0009500C">
        <w:rPr>
          <w:rFonts w:ascii="微软雅黑" w:eastAsia="微软雅黑" w:hAnsi="微软雅黑" w:cs="微软雅黑" w:hint="eastAsia"/>
          <w:lang w:eastAsia="zh-CN"/>
        </w:rPr>
        <w:t>“Branch/tag</w:t>
      </w:r>
      <w:r w:rsidRPr="0009500C">
        <w:rPr>
          <w:rFonts w:ascii="微软雅黑" w:eastAsia="微软雅黑" w:hAnsi="微软雅黑" w:cs="微软雅黑"/>
          <w:lang w:eastAsia="zh-CN"/>
        </w:rPr>
        <w:t>…</w:t>
      </w:r>
      <w:r w:rsidRPr="0009500C">
        <w:rPr>
          <w:rFonts w:ascii="微软雅黑" w:eastAsia="微软雅黑" w:hAnsi="微软雅黑" w:cs="微软雅黑" w:hint="eastAsia"/>
          <w:lang w:eastAsia="zh-CN"/>
        </w:rPr>
        <w:t>”，创建一个新的开发分支1.0.0。</w:t>
      </w:r>
    </w:p>
    <w:p w:rsidR="008121B3" w:rsidRPr="0009500C" w:rsidRDefault="008121B3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 w:hint="eastAsia"/>
          <w:noProof/>
          <w:lang w:eastAsia="zh-CN"/>
        </w:rPr>
        <w:drawing>
          <wp:inline distT="0" distB="0" distL="0" distR="0">
            <wp:extent cx="2469951" cy="3552898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40" cy="355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B1B" w:rsidRPr="0009500C" w:rsidRDefault="00401B1B" w:rsidP="009F6805">
      <w:pPr>
        <w:rPr>
          <w:rFonts w:ascii="微软雅黑" w:eastAsia="微软雅黑" w:hAnsi="微软雅黑" w:cs="微软雅黑" w:hint="eastAsia"/>
          <w:lang w:eastAsia="zh-CN"/>
        </w:rPr>
      </w:pPr>
      <w:r w:rsidRPr="0009500C">
        <w:rPr>
          <w:rFonts w:ascii="微软雅黑" w:eastAsia="微软雅黑" w:hAnsi="微软雅黑" w:cs="微软雅黑"/>
          <w:lang w:eastAsia="zh-CN"/>
        </w:rPr>
        <w:t>从</w:t>
      </w:r>
      <w:r w:rsidRPr="0009500C">
        <w:rPr>
          <w:rFonts w:ascii="微软雅黑" w:eastAsia="微软雅黑" w:hAnsi="微软雅黑" w:cs="微软雅黑" w:hint="eastAsia"/>
          <w:lang w:eastAsia="zh-CN"/>
        </w:rPr>
        <w:t>trunk创建一个新的开发分支1.0.0。</w:t>
      </w:r>
    </w:p>
    <w:p w:rsidR="008121B3" w:rsidRPr="0009500C" w:rsidRDefault="008121B3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6F4E626A" wp14:editId="6B00583E">
            <wp:extent cx="5732145" cy="3067685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B3" w:rsidRPr="0009500C" w:rsidRDefault="00401B1B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 w:hint="eastAsia"/>
          <w:lang w:eastAsia="zh-CN"/>
        </w:rPr>
        <w:t>创建成功后update本地项目，将会在branches下面出现1.0.0目录。</w:t>
      </w:r>
    </w:p>
    <w:p w:rsidR="00FF022C" w:rsidRPr="0009500C" w:rsidRDefault="00FF022C" w:rsidP="009F6805">
      <w:pPr>
        <w:rPr>
          <w:rFonts w:ascii="微软雅黑" w:eastAsia="微软雅黑" w:hAnsi="微软雅黑" w:cs="微软雅黑" w:hint="eastAsia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3B3983C5" wp14:editId="0533D12A">
            <wp:extent cx="1067963" cy="105035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5170" cy="10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57" w:rsidRPr="0009500C" w:rsidRDefault="002F6C57" w:rsidP="009F6805">
      <w:pPr>
        <w:rPr>
          <w:rFonts w:ascii="微软雅黑" w:eastAsia="微软雅黑" w:hAnsi="微软雅黑" w:cs="微软雅黑"/>
          <w:lang w:eastAsia="zh-CN"/>
        </w:rPr>
      </w:pPr>
      <w:r w:rsidRPr="0009500C">
        <w:rPr>
          <w:rFonts w:ascii="微软雅黑" w:eastAsia="微软雅黑" w:hAnsi="微软雅黑" w:cs="微软雅黑" w:hint="eastAsia"/>
          <w:lang w:eastAsia="zh-CN"/>
        </w:rPr>
        <w:t>在</w:t>
      </w:r>
      <w:r w:rsidRPr="0009500C">
        <w:rPr>
          <w:rFonts w:ascii="微软雅黑" w:eastAsia="微软雅黑" w:hAnsi="微软雅黑" w:cs="微软雅黑"/>
          <w:lang w:eastAsia="zh-CN"/>
        </w:rPr>
        <w:t>本地创建项目，并将IDE相关的目录、文件以及target等目录或者文件加入到SVN Ignore List中，避免提交到服务</w:t>
      </w:r>
      <w:r w:rsidRPr="0009500C">
        <w:rPr>
          <w:rFonts w:ascii="微软雅黑" w:eastAsia="微软雅黑" w:hAnsi="微软雅黑" w:cs="微软雅黑" w:hint="eastAsia"/>
          <w:lang w:eastAsia="zh-CN"/>
        </w:rPr>
        <w:t>器</w:t>
      </w:r>
      <w:r w:rsidRPr="0009500C">
        <w:rPr>
          <w:rFonts w:ascii="微软雅黑" w:eastAsia="微软雅黑" w:hAnsi="微软雅黑" w:cs="微软雅黑"/>
          <w:lang w:eastAsia="zh-CN"/>
        </w:rPr>
        <w:t>上。</w:t>
      </w:r>
    </w:p>
    <w:p w:rsidR="002F6C57" w:rsidRPr="0009500C" w:rsidRDefault="002F6C57" w:rsidP="009F6805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3528F2DB" wp14:editId="2A8AAC9E">
            <wp:extent cx="2590800" cy="2302381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6477" cy="23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57" w:rsidRPr="0009500C" w:rsidRDefault="002F6C57" w:rsidP="009F6805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灰色Icon标签标示该文件已经被SVN忽略，该文件的任何改动不会提交到SVN</w:t>
      </w:r>
      <w:r w:rsidRPr="0009500C">
        <w:rPr>
          <w:rFonts w:ascii="微软雅黑" w:eastAsia="微软雅黑" w:hAnsi="微软雅黑"/>
          <w:lang w:eastAsia="zh-CN"/>
        </w:rPr>
        <w:t>服务器</w:t>
      </w:r>
      <w:r w:rsidRPr="0009500C">
        <w:rPr>
          <w:rFonts w:ascii="微软雅黑" w:eastAsia="微软雅黑" w:hAnsi="微软雅黑" w:hint="eastAsia"/>
          <w:lang w:eastAsia="zh-CN"/>
        </w:rPr>
        <w:t>。</w:t>
      </w:r>
    </w:p>
    <w:p w:rsidR="00647A5D" w:rsidRPr="0009500C" w:rsidRDefault="00647A5D" w:rsidP="00DF6C95">
      <w:pPr>
        <w:pStyle w:val="1"/>
        <w:numPr>
          <w:ilvl w:val="2"/>
          <w:numId w:val="27"/>
        </w:numPr>
      </w:pPr>
      <w:r w:rsidRPr="0009500C">
        <w:rPr>
          <w:rFonts w:hint="eastAsia"/>
        </w:rPr>
        <w:lastRenderedPageBreak/>
        <w:t>开发1.0.0版本</w:t>
      </w:r>
      <w:r w:rsidR="00A9223B" w:rsidRPr="0009500C">
        <w:rPr>
          <w:rFonts w:hint="eastAsia"/>
        </w:rPr>
        <w:t>并提交</w:t>
      </w:r>
    </w:p>
    <w:p w:rsidR="00057E97" w:rsidRPr="0009500C" w:rsidRDefault="00057E97" w:rsidP="00057E97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开发一段源代码用于演示</w:t>
      </w:r>
      <w:r w:rsidRPr="0009500C">
        <w:rPr>
          <w:rFonts w:ascii="微软雅黑" w:eastAsia="微软雅黑" w:hAnsi="微软雅黑" w:hint="eastAsia"/>
          <w:lang w:eastAsia="zh-CN"/>
        </w:rPr>
        <w:t>：</w:t>
      </w:r>
    </w:p>
    <w:p w:rsidR="00057E97" w:rsidRPr="0009500C" w:rsidRDefault="00057E97" w:rsidP="00057E97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33813334" wp14:editId="5DE37C97">
            <wp:extent cx="5732145" cy="2953385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EB" w:rsidRPr="0009500C" w:rsidRDefault="00B111EB" w:rsidP="00057E97">
      <w:pPr>
        <w:rPr>
          <w:rFonts w:ascii="微软雅黑" w:eastAsia="微软雅黑" w:hAnsi="微软雅黑" w:hint="eastAsia"/>
          <w:lang w:eastAsia="zh-CN"/>
        </w:rPr>
      </w:pPr>
    </w:p>
    <w:p w:rsidR="00A31BBF" w:rsidRPr="0009500C" w:rsidRDefault="00A31BBF" w:rsidP="00DF6C95">
      <w:pPr>
        <w:pStyle w:val="1"/>
        <w:numPr>
          <w:ilvl w:val="2"/>
          <w:numId w:val="27"/>
        </w:numPr>
      </w:pPr>
      <w:r w:rsidRPr="0009500C">
        <w:rPr>
          <w:rFonts w:hint="eastAsia"/>
        </w:rPr>
        <w:lastRenderedPageBreak/>
        <w:t>合并至主干分支，正式发布</w:t>
      </w:r>
    </w:p>
    <w:p w:rsidR="00A31BBF" w:rsidRPr="0009500C" w:rsidRDefault="00B534AE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>
            <wp:extent cx="5728335" cy="6616065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66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4AE" w:rsidRPr="0009500C" w:rsidRDefault="00B534AE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选中</w:t>
      </w:r>
      <w:r w:rsidRPr="0009500C">
        <w:rPr>
          <w:rFonts w:ascii="微软雅黑" w:eastAsia="微软雅黑" w:hAnsi="微软雅黑" w:hint="eastAsia"/>
          <w:lang w:eastAsia="zh-CN"/>
        </w:rPr>
        <w:t>trunk目录，然后右键，选中TortoiseSVN-&gt; Merge</w:t>
      </w:r>
      <w:r w:rsidRPr="0009500C">
        <w:rPr>
          <w:rFonts w:ascii="微软雅黑" w:eastAsia="微软雅黑" w:hAnsi="微软雅黑"/>
          <w:lang w:eastAsia="zh-CN"/>
        </w:rPr>
        <w:t>…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将</w:t>
      </w:r>
      <w:r w:rsidRPr="0009500C">
        <w:rPr>
          <w:rFonts w:ascii="微软雅黑" w:eastAsia="微软雅黑" w:hAnsi="微软雅黑" w:hint="eastAsia"/>
          <w:lang w:eastAsia="zh-CN"/>
        </w:rPr>
        <w:t>branches/1.0.0合并到主干。</w:t>
      </w:r>
    </w:p>
    <w:p w:rsidR="00763138" w:rsidRPr="0009500C" w:rsidRDefault="00763138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37973379" wp14:editId="5E552896">
            <wp:extent cx="4819650" cy="4476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38" w:rsidRPr="0009500C" w:rsidRDefault="00763138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选中第一个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将其合并到主干分支</w:t>
      </w:r>
      <w:r w:rsidRPr="0009500C">
        <w:rPr>
          <w:rFonts w:ascii="微软雅黑" w:eastAsia="微软雅黑" w:hAnsi="微软雅黑" w:hint="eastAsia"/>
          <w:lang w:eastAsia="zh-CN"/>
        </w:rPr>
        <w:t>。</w:t>
      </w:r>
    </w:p>
    <w:p w:rsidR="00BA6C08" w:rsidRPr="0009500C" w:rsidRDefault="00BA6C08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00DBF4EB" wp14:editId="5CC2D479">
            <wp:extent cx="5732145" cy="400050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08" w:rsidRPr="0009500C" w:rsidRDefault="00BA6C08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选中从</w:t>
      </w:r>
      <w:r w:rsidRPr="0009500C">
        <w:rPr>
          <w:rFonts w:ascii="微软雅黑" w:eastAsia="微软雅黑" w:hAnsi="微软雅黑" w:hint="eastAsia"/>
          <w:lang w:eastAsia="zh-CN"/>
        </w:rPr>
        <w:t>branches/1.0.0合并到主干。</w:t>
      </w:r>
    </w:p>
    <w:p w:rsidR="002B721C" w:rsidRPr="0009500C" w:rsidRDefault="002B721C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16D4738C" wp14:editId="0A497120">
            <wp:extent cx="4819650" cy="4476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1C" w:rsidRPr="0009500C" w:rsidRDefault="002B721C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点击Next</w:t>
      </w:r>
      <w:r w:rsidR="003363FF" w:rsidRPr="0009500C">
        <w:rPr>
          <w:rFonts w:ascii="微软雅黑" w:eastAsia="微软雅黑" w:hAnsi="微软雅黑" w:hint="eastAsia"/>
          <w:lang w:eastAsia="zh-CN"/>
        </w:rPr>
        <w:t>，</w:t>
      </w:r>
      <w:r w:rsidR="003363FF" w:rsidRPr="0009500C">
        <w:rPr>
          <w:rFonts w:ascii="微软雅黑" w:eastAsia="微软雅黑" w:hAnsi="微软雅黑"/>
          <w:lang w:eastAsia="zh-CN"/>
        </w:rPr>
        <w:t>然后选中</w:t>
      </w:r>
      <w:r w:rsidR="003363FF" w:rsidRPr="0009500C">
        <w:rPr>
          <w:rFonts w:ascii="微软雅黑" w:eastAsia="微软雅黑" w:hAnsi="微软雅黑" w:hint="eastAsia"/>
          <w:lang w:eastAsia="zh-CN"/>
        </w:rPr>
        <w:t>Test Merge，观察是否出现异常，正常情况下不会有异常，会有如下提示：</w:t>
      </w:r>
    </w:p>
    <w:p w:rsidR="003363FF" w:rsidRPr="0009500C" w:rsidRDefault="00593930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1F6FE2E5" wp14:editId="576CBACD">
            <wp:extent cx="5732145" cy="2942590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BF6" w:rsidRPr="0009500C" w:rsidRDefault="00E356C7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然后执行Merge，会显示Merge成功</w:t>
      </w:r>
    </w:p>
    <w:p w:rsidR="00E356C7" w:rsidRPr="0009500C" w:rsidRDefault="00E356C7" w:rsidP="00A31BBF">
      <w:pPr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0E9F5705" wp14:editId="675DAB65">
            <wp:extent cx="5732145" cy="294259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1C" w:rsidRPr="0009500C" w:rsidRDefault="00B4005F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Merge主干完成后，提交相应的trunk。</w:t>
      </w:r>
    </w:p>
    <w:p w:rsidR="00B4005F" w:rsidRPr="0009500C" w:rsidRDefault="00B4005F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>
            <wp:extent cx="1569064" cy="3155029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084" cy="316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DA2" w:rsidRPr="0009500C" w:rsidRDefault="00193DA2" w:rsidP="00A31BBF">
      <w:pPr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编写提交的说明</w:t>
      </w:r>
      <w:r w:rsidRPr="0009500C">
        <w:rPr>
          <w:rFonts w:ascii="微软雅黑" w:eastAsia="微软雅黑" w:hAnsi="微软雅黑" w:hint="eastAsia"/>
          <w:lang w:eastAsia="zh-CN"/>
        </w:rPr>
        <w:t>“1.0.0”版本发布</w:t>
      </w:r>
      <w:r w:rsidR="008B6F79" w:rsidRPr="0009500C">
        <w:rPr>
          <w:rFonts w:ascii="微软雅黑" w:eastAsia="微软雅黑" w:hAnsi="微软雅黑" w:hint="eastAsia"/>
          <w:lang w:eastAsia="zh-CN"/>
        </w:rPr>
        <w:t>。</w:t>
      </w:r>
    </w:p>
    <w:p w:rsidR="00193DA2" w:rsidRPr="0009500C" w:rsidRDefault="00193DA2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18364B18" wp14:editId="23A8B208">
            <wp:extent cx="3846064" cy="3285792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0584" cy="32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97E" w:rsidRPr="0009500C" w:rsidRDefault="005116D5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我们可以使用图形化界面观察一下目前的分支情况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如下截图</w:t>
      </w:r>
      <w:r w:rsidRPr="0009500C">
        <w:rPr>
          <w:rFonts w:ascii="微软雅黑" w:eastAsia="微软雅黑" w:hAnsi="微软雅黑" w:hint="eastAsia"/>
          <w:lang w:eastAsia="zh-CN"/>
        </w:rPr>
        <w:t>：</w:t>
      </w:r>
    </w:p>
    <w:p w:rsidR="005116D5" w:rsidRPr="0009500C" w:rsidRDefault="00A764F6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00CD154B" wp14:editId="5299B6F8">
            <wp:extent cx="5732145" cy="4065905"/>
            <wp:effectExtent l="0" t="0" r="190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F6" w:rsidRPr="0009500C" w:rsidRDefault="003470C7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 xml:space="preserve">因为我们在创建1.0.0分支时是从trunk创建的，所以图形界面中有1 </w:t>
      </w:r>
      <w:r w:rsidRPr="0009500C">
        <w:rPr>
          <w:rFonts w:ascii="微软雅黑" w:eastAsia="微软雅黑" w:hAnsi="微软雅黑"/>
          <w:lang w:eastAsia="zh-CN"/>
        </w:rPr>
        <w:t>– 2的一条曲线</w:t>
      </w:r>
      <w:r w:rsidRPr="0009500C">
        <w:rPr>
          <w:rFonts w:ascii="微软雅黑" w:eastAsia="微软雅黑" w:hAnsi="微软雅黑" w:hint="eastAsia"/>
          <w:lang w:eastAsia="zh-CN"/>
        </w:rPr>
        <w:t>。但是SVN客户端没法显示Merge的痕迹，所以3-</w:t>
      </w:r>
      <w:r w:rsidRPr="0009500C">
        <w:rPr>
          <w:rFonts w:ascii="微软雅黑" w:eastAsia="微软雅黑" w:hAnsi="微软雅黑"/>
          <w:lang w:eastAsia="zh-CN"/>
        </w:rPr>
        <w:t>4没有曲线链接</w:t>
      </w:r>
      <w:r w:rsidRPr="0009500C">
        <w:rPr>
          <w:rFonts w:ascii="微软雅黑" w:eastAsia="微软雅黑" w:hAnsi="微软雅黑" w:hint="eastAsia"/>
          <w:lang w:eastAsia="zh-CN"/>
        </w:rPr>
        <w:t>。</w:t>
      </w:r>
      <w:r w:rsidRPr="0009500C">
        <w:rPr>
          <w:rFonts w:ascii="微软雅黑" w:eastAsia="微软雅黑" w:hAnsi="微软雅黑"/>
          <w:lang w:eastAsia="zh-CN"/>
        </w:rPr>
        <w:t>但是根据SVN所有提交都是顺序增长的</w:t>
      </w:r>
      <w:r w:rsidR="007707A0" w:rsidRPr="0009500C">
        <w:rPr>
          <w:rFonts w:ascii="微软雅黑" w:eastAsia="微软雅黑" w:hAnsi="微软雅黑"/>
          <w:lang w:eastAsia="zh-CN"/>
        </w:rPr>
        <w:t>整</w:t>
      </w:r>
      <w:r w:rsidRPr="0009500C">
        <w:rPr>
          <w:rFonts w:ascii="微软雅黑" w:eastAsia="微软雅黑" w:hAnsi="微软雅黑"/>
          <w:lang w:eastAsia="zh-CN"/>
        </w:rPr>
        <w:t>数值</w:t>
      </w:r>
      <w:r w:rsidRPr="0009500C">
        <w:rPr>
          <w:rFonts w:ascii="微软雅黑" w:eastAsia="微软雅黑" w:hAnsi="微软雅黑" w:hint="eastAsia"/>
          <w:lang w:eastAsia="zh-CN"/>
        </w:rPr>
        <w:t>。所以我们可以判断，从3-</w:t>
      </w:r>
      <w:r w:rsidRPr="0009500C">
        <w:rPr>
          <w:rFonts w:ascii="微软雅黑" w:eastAsia="微软雅黑" w:hAnsi="微软雅黑"/>
          <w:lang w:eastAsia="zh-CN"/>
        </w:rPr>
        <w:t>4做了一次Merge</w:t>
      </w:r>
      <w:r w:rsidRPr="0009500C">
        <w:rPr>
          <w:rFonts w:ascii="微软雅黑" w:eastAsia="微软雅黑" w:hAnsi="微软雅黑" w:hint="eastAsia"/>
          <w:lang w:eastAsia="zh-CN"/>
        </w:rPr>
        <w:t>。</w:t>
      </w:r>
    </w:p>
    <w:p w:rsidR="00BB05C4" w:rsidRPr="0009500C" w:rsidRDefault="00BB05C4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lastRenderedPageBreak/>
        <w:t>也可以使用命令工具查询节点是从哪里Merge过来的</w:t>
      </w:r>
      <w:r w:rsidRPr="0009500C">
        <w:rPr>
          <w:rFonts w:ascii="微软雅黑" w:eastAsia="微软雅黑" w:hAnsi="微软雅黑" w:hint="eastAsia"/>
          <w:lang w:eastAsia="zh-CN"/>
        </w:rPr>
        <w:t>：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PS E:\SVN\learning\trunk&gt; svn log -v --use-merge-history .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------------------------------------------------------------------------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r4 | maxq | 2018-11-30 13:20:57 +0800 (Fri, 30 Nov 2018) | 1 line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Changed paths: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 xml:space="preserve">   M /trunk</w:t>
      </w:r>
    </w:p>
    <w:p w:rsidR="00BB05C4" w:rsidRPr="0009500C" w:rsidRDefault="00BB05C4" w:rsidP="00BB05C4">
      <w:pPr>
        <w:rPr>
          <w:rFonts w:ascii="微软雅黑" w:eastAsia="微软雅黑" w:hAnsi="微软雅黑"/>
          <w:color w:val="FF0000"/>
          <w:lang w:eastAsia="zh-CN"/>
        </w:rPr>
      </w:pPr>
      <w:r w:rsidRPr="0009500C">
        <w:rPr>
          <w:rFonts w:ascii="微软雅黑" w:eastAsia="微软雅黑" w:hAnsi="微软雅黑"/>
          <w:color w:val="FF0000"/>
          <w:lang w:eastAsia="zh-CN"/>
        </w:rPr>
        <w:t xml:space="preserve">   A /trunk/pom.xml (from /branches/1.0.0/pom.xml:3)</w:t>
      </w:r>
    </w:p>
    <w:p w:rsidR="00BB05C4" w:rsidRPr="0009500C" w:rsidRDefault="00BB05C4" w:rsidP="00BB05C4">
      <w:pPr>
        <w:rPr>
          <w:rFonts w:ascii="微软雅黑" w:eastAsia="微软雅黑" w:hAnsi="微软雅黑"/>
          <w:color w:val="FF0000"/>
          <w:lang w:eastAsia="zh-CN"/>
        </w:rPr>
      </w:pPr>
      <w:r w:rsidRPr="0009500C">
        <w:rPr>
          <w:rFonts w:ascii="微软雅黑" w:eastAsia="微软雅黑" w:hAnsi="微软雅黑"/>
          <w:color w:val="FF0000"/>
          <w:lang w:eastAsia="zh-CN"/>
        </w:rPr>
        <w:t xml:space="preserve">   A /trunk/src (from /branches/1.0.0/src:3)</w:t>
      </w:r>
    </w:p>
    <w:p w:rsidR="00BB05C4" w:rsidRPr="0009500C" w:rsidRDefault="00BB05C4" w:rsidP="00BB05C4">
      <w:pPr>
        <w:rPr>
          <w:rFonts w:ascii="微软雅黑" w:eastAsia="微软雅黑" w:hAnsi="微软雅黑"/>
          <w:lang w:eastAsia="zh-CN"/>
        </w:rPr>
      </w:pPr>
    </w:p>
    <w:p w:rsidR="00BB05C4" w:rsidRPr="0009500C" w:rsidRDefault="00BB05C4" w:rsidP="00BB05C4">
      <w:pPr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1.0.0版本发布</w:t>
      </w:r>
    </w:p>
    <w:p w:rsidR="001F3C26" w:rsidRPr="0009500C" w:rsidRDefault="001F3C26" w:rsidP="001F3C26">
      <w:pPr>
        <w:pStyle w:val="1"/>
        <w:numPr>
          <w:ilvl w:val="1"/>
          <w:numId w:val="27"/>
        </w:numPr>
      </w:pPr>
      <w:r w:rsidRPr="0009500C">
        <w:rPr>
          <w:rFonts w:hint="eastAsia"/>
        </w:rPr>
        <w:t>并行开发</w:t>
      </w:r>
    </w:p>
    <w:p w:rsidR="00BB05C4" w:rsidRPr="0009500C" w:rsidRDefault="00AD0135" w:rsidP="00A31BBF">
      <w:pPr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下面讲解并行开发情况下SVN该如何操作。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先从trunk创建一个新的常规版本开发分支，名字为 1.1.0；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1</w:t>
      </w:r>
      <w:r w:rsidRPr="0009500C">
        <w:rPr>
          <w:rFonts w:ascii="微软雅黑" w:eastAsia="微软雅黑" w:hAnsi="微软雅黑" w:hint="eastAsia"/>
          <w:lang w:eastAsia="zh-CN"/>
        </w:rPr>
        <w:t>.1.0进行版本开发，并提交代码；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再从</w:t>
      </w:r>
      <w:r w:rsidRPr="0009500C">
        <w:rPr>
          <w:rFonts w:ascii="微软雅黑" w:eastAsia="微软雅黑" w:hAnsi="微软雅黑" w:hint="eastAsia"/>
          <w:lang w:eastAsia="zh-CN"/>
        </w:rPr>
        <w:t>trunk创建一个新的紧急版本开发分支，名字为 1.0.1；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1.0.1版本进行开发，并提交代码；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1.0.0版本合并主干trunk；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主干trunk同步代码回所有正在开发中的开发分支</w:t>
      </w:r>
      <w:r w:rsidRPr="0009500C">
        <w:rPr>
          <w:rFonts w:ascii="微软雅黑" w:eastAsia="微软雅黑" w:hAnsi="微软雅黑" w:hint="eastAsia"/>
          <w:lang w:eastAsia="zh-CN"/>
        </w:rPr>
        <w:t>，</w:t>
      </w:r>
      <w:r w:rsidRPr="0009500C">
        <w:rPr>
          <w:rFonts w:ascii="微软雅黑" w:eastAsia="微软雅黑" w:hAnsi="微软雅黑"/>
          <w:lang w:eastAsia="zh-CN"/>
        </w:rPr>
        <w:t>这里是</w:t>
      </w:r>
      <w:r w:rsidRPr="0009500C">
        <w:rPr>
          <w:rFonts w:ascii="微软雅黑" w:eastAsia="微软雅黑" w:hAnsi="微软雅黑" w:hint="eastAsia"/>
          <w:lang w:eastAsia="zh-CN"/>
        </w:rPr>
        <w:t>1.1.0；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1.1.0继续进行版本开发，并提交代码；</w:t>
      </w:r>
    </w:p>
    <w:p w:rsidR="002B0181" w:rsidRPr="0009500C" w:rsidRDefault="002B0181" w:rsidP="002B0181">
      <w:pPr>
        <w:pStyle w:val="af9"/>
        <w:numPr>
          <w:ilvl w:val="0"/>
          <w:numId w:val="33"/>
        </w:numPr>
        <w:ind w:firstLineChars="0"/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 w:hint="eastAsia"/>
          <w:lang w:eastAsia="zh-CN"/>
        </w:rPr>
        <w:t>1.1.0版本合并主干trunk。</w:t>
      </w:r>
    </w:p>
    <w:p w:rsidR="0039297E" w:rsidRPr="0009500C" w:rsidRDefault="0039297E" w:rsidP="00A31BBF">
      <w:pPr>
        <w:rPr>
          <w:rFonts w:ascii="微软雅黑" w:eastAsia="微软雅黑" w:hAnsi="微软雅黑"/>
          <w:lang w:eastAsia="zh-CN"/>
        </w:rPr>
      </w:pPr>
    </w:p>
    <w:p w:rsidR="00AC382B" w:rsidRPr="0009500C" w:rsidRDefault="00AC382B" w:rsidP="00AC382B">
      <w:pPr>
        <w:pStyle w:val="1"/>
        <w:numPr>
          <w:ilvl w:val="2"/>
          <w:numId w:val="34"/>
        </w:numPr>
      </w:pPr>
      <w:r w:rsidRPr="0009500C">
        <w:rPr>
          <w:rFonts w:hint="eastAsia"/>
        </w:rPr>
        <w:t>创建1.1.0常规版本开发分支</w:t>
      </w:r>
    </w:p>
    <w:p w:rsidR="00AC382B" w:rsidRPr="0009500C" w:rsidRDefault="0009500C" w:rsidP="00AC382B">
      <w:pPr>
        <w:rPr>
          <w:rFonts w:ascii="微软雅黑" w:eastAsia="微软雅黑" w:hAnsi="微软雅黑" w:hint="eastAsia"/>
          <w:lang w:eastAsia="zh-CN"/>
        </w:rPr>
      </w:pPr>
      <w:r w:rsidRPr="0009500C">
        <w:rPr>
          <w:rFonts w:ascii="微软雅黑" w:eastAsia="微软雅黑" w:hAnsi="微软雅黑"/>
          <w:lang w:eastAsia="zh-CN"/>
        </w:rPr>
        <w:t>选中</w:t>
      </w:r>
      <w:r w:rsidRPr="0009500C">
        <w:rPr>
          <w:rFonts w:ascii="微软雅黑" w:eastAsia="微软雅黑" w:hAnsi="微软雅黑" w:hint="eastAsia"/>
          <w:lang w:eastAsia="zh-CN"/>
        </w:rPr>
        <w:t>trunk目录，然后右键svn菜单中选“Branch/tag</w:t>
      </w:r>
      <w:r w:rsidRPr="0009500C">
        <w:rPr>
          <w:rFonts w:ascii="微软雅黑" w:eastAsia="微软雅黑" w:hAnsi="微软雅黑"/>
          <w:lang w:eastAsia="zh-CN"/>
        </w:rPr>
        <w:t>…</w:t>
      </w:r>
      <w:r w:rsidRPr="0009500C">
        <w:rPr>
          <w:rFonts w:ascii="微软雅黑" w:eastAsia="微软雅黑" w:hAnsi="微软雅黑" w:hint="eastAsia"/>
          <w:lang w:eastAsia="zh-CN"/>
        </w:rPr>
        <w:t>”创建一个新的开 发分支。</w:t>
      </w:r>
    </w:p>
    <w:p w:rsidR="0039297E" w:rsidRDefault="008C09D1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492E53C" wp14:editId="3D7E29EC">
            <wp:extent cx="5153025" cy="54864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4C9" w:rsidRDefault="00E714C9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创建成功后更新</w:t>
      </w:r>
      <w:r>
        <w:rPr>
          <w:rFonts w:ascii="微软雅黑" w:eastAsia="微软雅黑" w:hAnsi="微软雅黑" w:hint="eastAsia"/>
          <w:lang w:eastAsia="zh-CN"/>
        </w:rPr>
        <w:t>branches目录，获得新的分支1.1.0。</w:t>
      </w:r>
    </w:p>
    <w:p w:rsidR="00E714C9" w:rsidRDefault="005266DB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256FD686" wp14:editId="77A00E59">
            <wp:extent cx="2971800" cy="24955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DB" w:rsidRDefault="00C76572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IDE中导入项目后对代码进行编辑。</w:t>
      </w:r>
    </w:p>
    <w:p w:rsidR="002874A9" w:rsidRDefault="002874A9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新增一个方法</w:t>
      </w:r>
    </w:p>
    <w:p w:rsidR="002874A9" w:rsidRDefault="00DC49EA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5EEEEB4D" wp14:editId="1D2CD435">
            <wp:extent cx="5732145" cy="2576830"/>
            <wp:effectExtent l="0" t="0" r="190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3EE" w:rsidRDefault="00F763EE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提交这段代码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7E5989" w:rsidRPr="0009500C" w:rsidRDefault="007E5989" w:rsidP="007E5989">
      <w:pPr>
        <w:pStyle w:val="1"/>
        <w:numPr>
          <w:ilvl w:val="2"/>
          <w:numId w:val="34"/>
        </w:numPr>
      </w:pPr>
      <w:r w:rsidRPr="0009500C">
        <w:rPr>
          <w:rFonts w:hint="eastAsia"/>
        </w:rPr>
        <w:t>创建1.</w:t>
      </w:r>
      <w:r>
        <w:t>0</w:t>
      </w:r>
      <w:r w:rsidRPr="0009500C">
        <w:rPr>
          <w:rFonts w:hint="eastAsia"/>
        </w:rPr>
        <w:t>.</w:t>
      </w:r>
      <w:r>
        <w:t>1紧急</w:t>
      </w:r>
      <w:r w:rsidRPr="0009500C">
        <w:rPr>
          <w:rFonts w:hint="eastAsia"/>
        </w:rPr>
        <w:t>版本开发分支</w:t>
      </w:r>
    </w:p>
    <w:p w:rsidR="00F763EE" w:rsidRDefault="00EC45CD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创建后看到源代码是在1.0.0版本基础上的代码内容。此时修改getMd5方法，返回真实的md</w:t>
      </w:r>
      <w:r>
        <w:rPr>
          <w:rFonts w:ascii="微软雅黑" w:eastAsia="微软雅黑" w:hAnsi="微软雅黑"/>
          <w:lang w:eastAsia="zh-CN"/>
        </w:rPr>
        <w:t>5字符串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EC45CD" w:rsidRDefault="007F5FBF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4E83F484" wp14:editId="13A22AE9">
            <wp:extent cx="5732145" cy="2585720"/>
            <wp:effectExtent l="0" t="0" r="190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9B" w:rsidRDefault="0075459B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此时提交</w:t>
      </w:r>
      <w:r>
        <w:rPr>
          <w:rFonts w:ascii="微软雅黑" w:eastAsia="微软雅黑" w:hAnsi="微软雅黑" w:hint="eastAsia"/>
          <w:lang w:eastAsia="zh-CN"/>
        </w:rPr>
        <w:t>1.0.1版本到SVN，模拟修复bug。</w:t>
      </w:r>
    </w:p>
    <w:p w:rsidR="00BC4819" w:rsidRDefault="00BC4819" w:rsidP="00BC4819">
      <w:pPr>
        <w:pStyle w:val="1"/>
        <w:numPr>
          <w:ilvl w:val="2"/>
          <w:numId w:val="34"/>
        </w:numPr>
      </w:pPr>
      <w:r>
        <w:rPr>
          <w:rFonts w:hint="eastAsia"/>
        </w:rPr>
        <w:lastRenderedPageBreak/>
        <w:t>将1.0.1紧急版本合并至trunk分支发布</w:t>
      </w:r>
    </w:p>
    <w:p w:rsidR="00A004E0" w:rsidRPr="00B46070" w:rsidRDefault="00A004E0" w:rsidP="00A004E0">
      <w:pPr>
        <w:rPr>
          <w:rFonts w:ascii="微软雅黑" w:eastAsia="微软雅黑" w:hAnsi="微软雅黑" w:hint="eastAsia"/>
          <w:lang w:eastAsia="zh-CN"/>
        </w:rPr>
      </w:pPr>
      <w:r w:rsidRPr="00B46070">
        <w:rPr>
          <w:rFonts w:ascii="微软雅黑" w:eastAsia="微软雅黑" w:hAnsi="微软雅黑"/>
          <w:lang w:eastAsia="zh-CN"/>
        </w:rPr>
        <w:t>请留意此步骤一定不会发生版本冲突</w:t>
      </w:r>
      <w:r w:rsidRPr="00B46070">
        <w:rPr>
          <w:rFonts w:ascii="微软雅黑" w:eastAsia="微软雅黑" w:hAnsi="微软雅黑" w:hint="eastAsia"/>
          <w:lang w:eastAsia="zh-CN"/>
        </w:rPr>
        <w:t>conflict。因为这里的合并相当于是单向向前的（类似Git的合并），是不可能出错。如果这步骤发生Conflict表面之前的操作有误。</w:t>
      </w:r>
    </w:p>
    <w:p w:rsidR="00F763EE" w:rsidRDefault="00821AF3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合并回trunk，仍然在trunk目录上右键，选择“Merge</w:t>
      </w:r>
      <w:r>
        <w:rPr>
          <w:rFonts w:ascii="微软雅黑" w:eastAsia="微软雅黑" w:hAnsi="微软雅黑"/>
          <w:lang w:eastAsia="zh-CN"/>
        </w:rPr>
        <w:t>…</w:t>
      </w:r>
      <w:r>
        <w:rPr>
          <w:rFonts w:ascii="微软雅黑" w:eastAsia="微软雅黑" w:hAnsi="微软雅黑" w:hint="eastAsia"/>
          <w:lang w:eastAsia="zh-CN"/>
        </w:rPr>
        <w:t>”，仍然选择第一个选项</w:t>
      </w:r>
      <w:r w:rsidR="00DD55B8">
        <w:rPr>
          <w:rFonts w:ascii="微软雅黑" w:eastAsia="微软雅黑" w:hAnsi="微软雅黑" w:hint="eastAsia"/>
          <w:lang w:eastAsia="zh-CN"/>
        </w:rPr>
        <w:t>，可参看3.1.2章节描述。</w:t>
      </w:r>
    </w:p>
    <w:p w:rsidR="000D052C" w:rsidRDefault="000D052C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测试Merge</w:t>
      </w:r>
    </w:p>
    <w:p w:rsidR="000D052C" w:rsidRDefault="000D052C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6F828746" wp14:editId="1140DA24">
            <wp:extent cx="5732145" cy="2942590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2C" w:rsidRDefault="000D052C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测试通过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执行Merge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0D052C" w:rsidRDefault="00316BEF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5460AC9" wp14:editId="1632B97A">
            <wp:extent cx="5732145" cy="2942590"/>
            <wp:effectExtent l="0" t="0" r="19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2A" w:rsidRDefault="00C71C2A" w:rsidP="00A31BBF">
      <w:pPr>
        <w:rPr>
          <w:rFonts w:ascii="微软雅黑" w:eastAsia="微软雅黑" w:hAnsi="微软雅黑"/>
          <w:lang w:eastAsia="zh-CN"/>
        </w:rPr>
      </w:pPr>
    </w:p>
    <w:p w:rsidR="00C71C2A" w:rsidRDefault="00C71C2A" w:rsidP="00C71C2A">
      <w:pPr>
        <w:pStyle w:val="1"/>
        <w:numPr>
          <w:ilvl w:val="2"/>
          <w:numId w:val="34"/>
        </w:numPr>
      </w:pPr>
      <w:r>
        <w:rPr>
          <w:rFonts w:hint="eastAsia"/>
        </w:rPr>
        <w:t>将</w:t>
      </w:r>
      <w:r>
        <w:t>trunk同步回其他开发分支</w:t>
      </w:r>
    </w:p>
    <w:p w:rsidR="00C71C2A" w:rsidRDefault="00C71C2A" w:rsidP="00107A14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目前trunk分支上的版本与branches/1.0.1上的版本是完全一致，这也是目前为止的生产版本。但是还有1.1.0版本正在进行开发中。这个开发中的版本，并没有1.0.1上修复的内容，因此需要将1.0.1版本的变更同步回1.1.0版本。</w:t>
      </w:r>
    </w:p>
    <w:p w:rsidR="00F1131C" w:rsidRPr="00692836" w:rsidRDefault="00692836" w:rsidP="00A31BBF">
      <w:pPr>
        <w:rPr>
          <w:rFonts w:ascii="微软雅黑" w:eastAsia="微软雅黑" w:hAnsi="微软雅黑" w:hint="eastAsia"/>
          <w:b/>
          <w:lang w:eastAsia="zh-CN"/>
        </w:rPr>
      </w:pPr>
      <w:r w:rsidRPr="00692836">
        <w:rPr>
          <w:rFonts w:ascii="微软雅黑" w:eastAsia="微软雅黑" w:hAnsi="微软雅黑"/>
          <w:b/>
          <w:lang w:eastAsia="zh-CN"/>
        </w:rPr>
        <w:t>切记</w:t>
      </w:r>
      <w:r w:rsidRPr="00692836">
        <w:rPr>
          <w:rFonts w:ascii="微软雅黑" w:eastAsia="微软雅黑" w:hAnsi="微软雅黑" w:hint="eastAsia"/>
          <w:b/>
          <w:lang w:eastAsia="zh-CN"/>
        </w:rPr>
        <w:t>：</w:t>
      </w:r>
      <w:r w:rsidRPr="00692836">
        <w:rPr>
          <w:rFonts w:ascii="微软雅黑" w:eastAsia="微软雅黑" w:hAnsi="微软雅黑"/>
          <w:b/>
          <w:lang w:eastAsia="zh-CN"/>
        </w:rPr>
        <w:t>做合并等操作时</w:t>
      </w:r>
      <w:r w:rsidRPr="00692836">
        <w:rPr>
          <w:rFonts w:ascii="微软雅黑" w:eastAsia="微软雅黑" w:hAnsi="微软雅黑" w:hint="eastAsia"/>
          <w:b/>
          <w:lang w:eastAsia="zh-CN"/>
        </w:rPr>
        <w:t>，</w:t>
      </w:r>
      <w:r w:rsidRPr="00692836">
        <w:rPr>
          <w:rFonts w:ascii="微软雅黑" w:eastAsia="微软雅黑" w:hAnsi="微软雅黑"/>
          <w:b/>
          <w:lang w:eastAsia="zh-CN"/>
        </w:rPr>
        <w:t>必须将本地SVN目录更新到最新</w:t>
      </w:r>
      <w:r w:rsidRPr="00692836">
        <w:rPr>
          <w:rFonts w:ascii="微软雅黑" w:eastAsia="微软雅黑" w:hAnsi="微软雅黑" w:hint="eastAsia"/>
          <w:b/>
          <w:lang w:eastAsia="zh-CN"/>
        </w:rPr>
        <w:t>。</w:t>
      </w:r>
    </w:p>
    <w:p w:rsidR="00180C70" w:rsidRDefault="00180C70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选中需要同步代码的</w:t>
      </w:r>
      <w:r>
        <w:rPr>
          <w:rFonts w:ascii="微软雅黑" w:eastAsia="微软雅黑" w:hAnsi="微软雅黑" w:hint="eastAsia"/>
          <w:lang w:eastAsia="zh-CN"/>
        </w:rPr>
        <w:t>1.1.0开发分支目录，右键，选</w:t>
      </w:r>
      <w:r>
        <w:rPr>
          <w:rFonts w:ascii="微软雅黑" w:eastAsia="微软雅黑" w:hAnsi="微软雅黑"/>
          <w:lang w:eastAsia="zh-CN"/>
        </w:rPr>
        <w:t>”Merge…”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F1131C" w:rsidRDefault="00DB4014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此时仍然选择第一个：</w:t>
      </w:r>
    </w:p>
    <w:p w:rsidR="00DB4014" w:rsidRDefault="00DB4014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CDB986B" wp14:editId="58F7E1C9">
            <wp:extent cx="4819650" cy="44767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F1B" w:rsidRPr="00C71C2A" w:rsidRDefault="0023193E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完成1.1.0分支已经有1.0.1最新的版本内容。</w:t>
      </w:r>
    </w:p>
    <w:p w:rsidR="00C867C2" w:rsidRDefault="00C867C2" w:rsidP="00C867C2">
      <w:pPr>
        <w:pStyle w:val="1"/>
        <w:numPr>
          <w:ilvl w:val="2"/>
          <w:numId w:val="34"/>
        </w:numPr>
      </w:pPr>
      <w:r>
        <w:rPr>
          <w:rFonts w:hint="eastAsia"/>
        </w:rPr>
        <w:t>冲突解决</w:t>
      </w:r>
    </w:p>
    <w:p w:rsidR="008C09D1" w:rsidRDefault="00A30023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模拟一次冲突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A30023" w:rsidRPr="00A30023" w:rsidRDefault="00A30023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在</w:t>
      </w:r>
      <w:r>
        <w:rPr>
          <w:rFonts w:ascii="微软雅黑" w:eastAsia="微软雅黑" w:hAnsi="微软雅黑" w:hint="eastAsia"/>
          <w:lang w:eastAsia="zh-CN"/>
        </w:rPr>
        <w:t>1.1.0代码中修改HelloWorld为Nihao；同时将1.0.1修改的方法getMd5内容也做了修改</w:t>
      </w:r>
      <w:r w:rsidR="00204AFA">
        <w:rPr>
          <w:rFonts w:ascii="微软雅黑" w:eastAsia="微软雅黑" w:hAnsi="微软雅黑" w:hint="eastAsia"/>
          <w:lang w:eastAsia="zh-CN"/>
        </w:rPr>
        <w:t xml:space="preserve">（改为return </w:t>
      </w:r>
      <w:r w:rsidR="00204AFA">
        <w:rPr>
          <w:rFonts w:ascii="微软雅黑" w:eastAsia="微软雅黑" w:hAnsi="微软雅黑"/>
          <w:lang w:eastAsia="zh-CN"/>
        </w:rPr>
        <w:t>“md5:”+s</w:t>
      </w:r>
      <w:r w:rsidR="00204AFA">
        <w:rPr>
          <w:rFonts w:ascii="微软雅黑" w:eastAsia="微软雅黑" w:hAnsi="微软雅黑" w:hint="eastAsia"/>
          <w:lang w:eastAsia="zh-CN"/>
        </w:rPr>
        <w:t>）</w:t>
      </w:r>
      <w:r>
        <w:rPr>
          <w:rFonts w:ascii="微软雅黑" w:eastAsia="微软雅黑" w:hAnsi="微软雅黑" w:hint="eastAsia"/>
          <w:lang w:eastAsia="zh-CN"/>
        </w:rPr>
        <w:t>，这样从trunk分支同步回1.1.0时，会发生代码冲突。</w:t>
      </w:r>
    </w:p>
    <w:p w:rsidR="00A30023" w:rsidRPr="00C867C2" w:rsidRDefault="00A30023" w:rsidP="00A31BBF">
      <w:pPr>
        <w:rPr>
          <w:rFonts w:ascii="微软雅黑" w:eastAsia="微软雅黑" w:hAnsi="微软雅黑"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A9C6546" wp14:editId="31E1EEF1">
            <wp:extent cx="5732145" cy="3074035"/>
            <wp:effectExtent l="0" t="0" r="190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9D1" w:rsidRDefault="008C09D1" w:rsidP="00A31BBF">
      <w:pPr>
        <w:rPr>
          <w:rFonts w:ascii="微软雅黑" w:eastAsia="微软雅黑" w:hAnsi="微软雅黑"/>
          <w:lang w:eastAsia="zh-CN"/>
        </w:rPr>
      </w:pPr>
    </w:p>
    <w:p w:rsidR="00216375" w:rsidRPr="00034036" w:rsidRDefault="00216375" w:rsidP="00034036">
      <w:pPr>
        <w:ind w:left="110" w:hangingChars="50" w:hanging="11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修改完成后参照</w:t>
      </w:r>
      <w:r>
        <w:rPr>
          <w:rFonts w:ascii="微软雅黑" w:eastAsia="微软雅黑" w:hAnsi="微软雅黑" w:hint="eastAsia"/>
          <w:lang w:eastAsia="zh-CN"/>
        </w:rPr>
        <w:t>3.2.4章节从trunk同步代码回到1.1.0开发分支时，</w:t>
      </w:r>
      <w:r w:rsidR="00034036">
        <w:rPr>
          <w:rFonts w:ascii="微软雅黑" w:eastAsia="微软雅黑" w:hAnsi="微软雅黑" w:hint="eastAsia"/>
          <w:lang w:eastAsia="zh-CN"/>
        </w:rPr>
        <w:t>执行Merge</w:t>
      </w:r>
      <w:r w:rsidR="00034036">
        <w:rPr>
          <w:rFonts w:ascii="微软雅黑" w:eastAsia="微软雅黑" w:hAnsi="微软雅黑"/>
          <w:lang w:eastAsia="zh-CN"/>
        </w:rPr>
        <w:t>Test已经发现存在代码冲突</w:t>
      </w:r>
      <w:r w:rsidR="00034036">
        <w:rPr>
          <w:rFonts w:ascii="微软雅黑" w:eastAsia="微软雅黑" w:hAnsi="微软雅黑" w:hint="eastAsia"/>
          <w:lang w:eastAsia="zh-CN"/>
        </w:rPr>
        <w:t>：</w:t>
      </w:r>
      <w:r w:rsidR="00034036">
        <w:rPr>
          <w:noProof/>
          <w:lang w:eastAsia="zh-CN"/>
        </w:rPr>
        <w:drawing>
          <wp:inline distT="0" distB="0" distL="0" distR="0" wp14:anchorId="0524CB8D" wp14:editId="73E65E63">
            <wp:extent cx="5732145" cy="2942590"/>
            <wp:effectExtent l="0" t="0" r="190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75" w:rsidRPr="0009500C" w:rsidRDefault="00216375" w:rsidP="00A31BBF">
      <w:pPr>
        <w:rPr>
          <w:rFonts w:ascii="微软雅黑" w:eastAsia="微软雅黑" w:hAnsi="微软雅黑" w:hint="eastAsia"/>
          <w:lang w:eastAsia="zh-CN"/>
        </w:rPr>
      </w:pPr>
    </w:p>
    <w:p w:rsidR="00193DA2" w:rsidRDefault="00140697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不管它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完成代码的Merge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E75E3D" w:rsidRPr="00140697" w:rsidRDefault="00E75E3D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SVN客户端提示如何处理文件冲突</w:t>
      </w:r>
      <w:r>
        <w:rPr>
          <w:rFonts w:ascii="微软雅黑" w:eastAsia="微软雅黑" w:hAnsi="微软雅黑" w:hint="eastAsia"/>
          <w:lang w:eastAsia="zh-CN"/>
        </w:rPr>
        <w:t>，我们选择Postpone，事后再处理，先完成合并动作。因此很多时候冲突的解决需要各开发人员一起参与，所以在做配置管理时发生冲突，就先跳过，保证其他代码可以正常合并</w:t>
      </w:r>
      <w:r w:rsidR="00A72589">
        <w:rPr>
          <w:rFonts w:ascii="微软雅黑" w:eastAsia="微软雅黑" w:hAnsi="微软雅黑" w:hint="eastAsia"/>
          <w:lang w:eastAsia="zh-CN"/>
        </w:rPr>
        <w:t>。然后再找各开发人员一起坐下来解决问题。</w:t>
      </w:r>
    </w:p>
    <w:p w:rsidR="00193DA2" w:rsidRDefault="00E75E3D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B1B59E7" wp14:editId="316F79CC">
            <wp:extent cx="5162550" cy="58578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A2" w:rsidRDefault="00A209A2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然后我们来解决这个冲突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A209A2" w:rsidRDefault="00A209A2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可以看到在</w:t>
      </w:r>
      <w:r>
        <w:rPr>
          <w:rFonts w:ascii="微软雅黑" w:eastAsia="微软雅黑" w:hAnsi="微软雅黑" w:hint="eastAsia"/>
          <w:lang w:eastAsia="zh-CN"/>
        </w:rPr>
        <w:t>1.1.0开发分支的代码目录中生成了几个不同的文件。</w:t>
      </w:r>
    </w:p>
    <w:p w:rsidR="00A209A2" w:rsidRDefault="00F33EE5" w:rsidP="00A31BBF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3C1A516E" wp14:editId="6226194F">
            <wp:extent cx="5732145" cy="1864995"/>
            <wp:effectExtent l="0" t="0" r="190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A8A" w:rsidRDefault="00232A8A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W</w:t>
      </w:r>
      <w:r>
        <w:rPr>
          <w:rFonts w:ascii="微软雅黑" w:eastAsia="微软雅黑" w:hAnsi="微软雅黑" w:hint="eastAsia"/>
          <w:lang w:eastAsia="zh-CN"/>
        </w:rPr>
        <w:t>orking结尾的源代码是当前1.1.0版本正在开发的代码（有可能是开发中未提交的），其他两个代码分别来自于trunk和1.1.0分支。</w:t>
      </w:r>
    </w:p>
    <w:p w:rsidR="008059A7" w:rsidRDefault="008059A7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此时打开</w:t>
      </w:r>
      <w:r>
        <w:rPr>
          <w:rFonts w:ascii="微软雅黑" w:eastAsia="微软雅黑" w:hAnsi="微软雅黑" w:hint="eastAsia"/>
          <w:lang w:eastAsia="zh-CN"/>
        </w:rPr>
        <w:t>Md5Generator.java文件可以看到，部分代码已经自动合并了，有冲突的代码被标记出来了。</w:t>
      </w:r>
    </w:p>
    <w:p w:rsidR="008059A7" w:rsidRDefault="00206B7C" w:rsidP="00A31BBF">
      <w:pPr>
        <w:rPr>
          <w:rFonts w:ascii="微软雅黑" w:eastAsia="微软雅黑" w:hAnsi="微软雅黑" w:hint="eastAsia"/>
          <w:lang w:eastAsia="zh-CN"/>
        </w:rPr>
      </w:pPr>
      <w:r w:rsidRP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F26DC23" wp14:editId="20D801DC">
                <wp:simplePos x="0" y="0"/>
                <wp:positionH relativeFrom="column">
                  <wp:posOffset>1748118</wp:posOffset>
                </wp:positionH>
                <wp:positionV relativeFrom="paragraph">
                  <wp:posOffset>3997773</wp:posOffset>
                </wp:positionV>
                <wp:extent cx="1577788" cy="349250"/>
                <wp:effectExtent l="0" t="0" r="22860" b="1270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788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1D5" w:rsidRDefault="007821D5" w:rsidP="007821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来自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trunk</w:t>
                            </w:r>
                            <w:r>
                              <w:rPr>
                                <w:lang w:eastAsia="zh-CN"/>
                              </w:rPr>
                              <w:t>的代码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6DC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37.65pt;margin-top:314.8pt;width:124.25pt;height:2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">
                <v:textbox>
                  <w:txbxContent>
                    <w:p w:rsidR="007821D5" w:rsidRDefault="007821D5" w:rsidP="007821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来自</w:t>
                      </w:r>
                      <w:r>
                        <w:rPr>
                          <w:rFonts w:hint="eastAsia"/>
                          <w:lang w:eastAsia="zh-CN"/>
                        </w:rPr>
                        <w:t>trunk</w:t>
                      </w:r>
                      <w:r>
                        <w:rPr>
                          <w:lang w:eastAsia="zh-CN"/>
                        </w:rPr>
                        <w:t>的代码</w:t>
                      </w:r>
                    </w:p>
                  </w:txbxContent>
                </v:textbox>
              </v:shape>
            </w:pict>
          </mc:Fallback>
        </mc:AlternateContent>
      </w:r>
      <w:r w:rsidRP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C62138" wp14:editId="7EF5521B">
                <wp:simplePos x="0" y="0"/>
                <wp:positionH relativeFrom="column">
                  <wp:posOffset>4769224</wp:posOffset>
                </wp:positionH>
                <wp:positionV relativeFrom="paragraph">
                  <wp:posOffset>2133114</wp:posOffset>
                </wp:positionV>
                <wp:extent cx="1174376" cy="349250"/>
                <wp:effectExtent l="0" t="0" r="26035" b="127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376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1D5" w:rsidRDefault="007821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已经自动</w:t>
                            </w:r>
                            <w:r>
                              <w:rPr>
                                <w:lang w:eastAsia="zh-CN"/>
                              </w:rPr>
                              <w:t>合并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2138" id="_x0000_s1027" type="#_x0000_t202" style="position:absolute;margin-left:375.55pt;margin-top:167.95pt;width:92.45pt;height:2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">
                <v:textbox>
                  <w:txbxContent>
                    <w:p w:rsidR="007821D5" w:rsidRDefault="007821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已经自动</w:t>
                      </w:r>
                      <w:r>
                        <w:rPr>
                          <w:lang w:eastAsia="zh-CN"/>
                        </w:rPr>
                        <w:t>合并</w:t>
                      </w:r>
                    </w:p>
                  </w:txbxContent>
                </v:textbox>
              </v:shape>
            </w:pict>
          </mc:Fallback>
        </mc:AlternateContent>
      </w:r>
      <w:r w:rsid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6ED07" wp14:editId="384FDA38">
                <wp:simplePos x="0" y="0"/>
                <wp:positionH relativeFrom="column">
                  <wp:posOffset>1954306</wp:posOffset>
                </wp:positionH>
                <wp:positionV relativeFrom="paragraph">
                  <wp:posOffset>3549538</wp:posOffset>
                </wp:positionV>
                <wp:extent cx="941294" cy="528918"/>
                <wp:effectExtent l="38100" t="38100" r="30480" b="2413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1294" cy="528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B7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8" o:spid="_x0000_s1026" type="#_x0000_t32" style="position:absolute;left:0;text-align:left;margin-left:153.9pt;margin-top:279.5pt;width:74.1pt;height:41.6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" strokecolor="#1cade4 [3204]" strokeweight=".5pt">
                <v:stroke endarrow="block" joinstyle="miter"/>
              </v:shape>
            </w:pict>
          </mc:Fallback>
        </mc:AlternateContent>
      </w:r>
      <w:r w:rsidR="007821D5" w:rsidRP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A73646B" wp14:editId="67E0410C">
                <wp:simplePos x="0" y="0"/>
                <wp:positionH relativeFrom="column">
                  <wp:posOffset>2321860</wp:posOffset>
                </wp:positionH>
                <wp:positionV relativeFrom="paragraph">
                  <wp:posOffset>2859256</wp:posOffset>
                </wp:positionV>
                <wp:extent cx="1272988" cy="349624"/>
                <wp:effectExtent l="0" t="0" r="22860" b="1270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988" cy="3496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1D5" w:rsidRDefault="007821D5" w:rsidP="007821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共同的</w:t>
                            </w:r>
                            <w:r>
                              <w:rPr>
                                <w:lang w:eastAsia="zh-CN"/>
                              </w:rPr>
                              <w:t>祖先代码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646B" id="_x0000_s1028" type="#_x0000_t202" style="position:absolute;margin-left:182.8pt;margin-top:225.15pt;width:100.25pt;height:27.5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">
                <v:textbox>
                  <w:txbxContent>
                    <w:p w:rsidR="007821D5" w:rsidRDefault="007821D5" w:rsidP="007821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共同的</w:t>
                      </w:r>
                      <w:r>
                        <w:rPr>
                          <w:lang w:eastAsia="zh-CN"/>
                        </w:rPr>
                        <w:t>祖先代码</w:t>
                      </w:r>
                    </w:p>
                  </w:txbxContent>
                </v:textbox>
              </v:shape>
            </w:pict>
          </mc:Fallback>
        </mc:AlternateContent>
      </w:r>
      <w:r w:rsid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2C63F2" wp14:editId="3F02F4AF">
                <wp:simplePos x="0" y="0"/>
                <wp:positionH relativeFrom="column">
                  <wp:posOffset>1550894</wp:posOffset>
                </wp:positionH>
                <wp:positionV relativeFrom="paragraph">
                  <wp:posOffset>3110267</wp:posOffset>
                </wp:positionV>
                <wp:extent cx="1147482" cy="0"/>
                <wp:effectExtent l="38100" t="76200" r="0" b="9525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74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A64C1" id="直接箭头连接符 36" o:spid="_x0000_s1026" type="#_x0000_t32" style="position:absolute;left:0;text-align:left;margin-left:122.1pt;margin-top:244.9pt;width:90.35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" strokecolor="#1cade4 [3204]" strokeweight=".5pt">
                <v:stroke endarrow="block" joinstyle="miter"/>
              </v:shape>
            </w:pict>
          </mc:Fallback>
        </mc:AlternateContent>
      </w:r>
      <w:r w:rsidR="007821D5" w:rsidRP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71B922" wp14:editId="78D84C34">
                <wp:simplePos x="0" y="0"/>
                <wp:positionH relativeFrom="column">
                  <wp:posOffset>493059</wp:posOffset>
                </wp:positionH>
                <wp:positionV relativeFrom="paragraph">
                  <wp:posOffset>1406973</wp:posOffset>
                </wp:positionV>
                <wp:extent cx="2097741" cy="349624"/>
                <wp:effectExtent l="0" t="0" r="17145" b="1270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7741" cy="3496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1D5" w:rsidRDefault="007821D5" w:rsidP="007821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lang w:eastAsia="zh-CN"/>
                              </w:rPr>
                              <w:t>.1.0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当前</w:t>
                            </w:r>
                            <w:r>
                              <w:rPr>
                                <w:lang w:eastAsia="zh-CN"/>
                              </w:rPr>
                              <w:t>代码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working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1B922" id="_x0000_s1029" type="#_x0000_t202" style="position:absolute;margin-left:38.8pt;margin-top:110.8pt;width:165.2pt;height:27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">
                <v:textbox>
                  <w:txbxContent>
                    <w:p w:rsidR="007821D5" w:rsidRDefault="007821D5" w:rsidP="007821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1</w:t>
                      </w:r>
                      <w:r>
                        <w:rPr>
                          <w:lang w:eastAsia="zh-CN"/>
                        </w:rPr>
                        <w:t>.1.0</w:t>
                      </w:r>
                      <w:r>
                        <w:rPr>
                          <w:rFonts w:hint="eastAsia"/>
                          <w:lang w:eastAsia="zh-CN"/>
                        </w:rPr>
                        <w:t>当前</w:t>
                      </w:r>
                      <w:r>
                        <w:rPr>
                          <w:lang w:eastAsia="zh-CN"/>
                        </w:rPr>
                        <w:t>代码</w:t>
                      </w:r>
                      <w:r>
                        <w:rPr>
                          <w:rFonts w:hint="eastAsia"/>
                          <w:lang w:eastAsia="zh-CN"/>
                        </w:rPr>
                        <w:t>working copy</w:t>
                      </w:r>
                    </w:p>
                  </w:txbxContent>
                </v:textbox>
              </v:shape>
            </w:pict>
          </mc:Fallback>
        </mc:AlternateContent>
      </w:r>
      <w:r w:rsidR="007821D5">
        <w:rPr>
          <w:rFonts w:ascii="微软雅黑" w:eastAsia="微软雅黑" w:hAnsi="微软雅黑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054AA" wp14:editId="4AECB548">
                <wp:simplePos x="0" y="0"/>
                <wp:positionH relativeFrom="column">
                  <wp:posOffset>699247</wp:posOffset>
                </wp:positionH>
                <wp:positionV relativeFrom="paragraph">
                  <wp:posOffset>1792456</wp:posOffset>
                </wp:positionV>
                <wp:extent cx="1039906" cy="1021976"/>
                <wp:effectExtent l="0" t="0" r="65405" b="641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9906" cy="1021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C85A2" id="直接箭头连接符 34" o:spid="_x0000_s1026" type="#_x0000_t32" style="position:absolute;left:0;text-align:left;margin-left:55.05pt;margin-top:141.15pt;width:81.9pt;height:80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" strokecolor="#1cade4 [3204]" strokeweight=".5pt">
                <v:stroke endarrow="block" joinstyle="miter"/>
              </v:shape>
            </w:pict>
          </mc:Fallback>
        </mc:AlternateContent>
      </w:r>
      <w:r w:rsidR="007821D5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77872" wp14:editId="13548502">
                <wp:simplePos x="0" y="0"/>
                <wp:positionH relativeFrom="column">
                  <wp:posOffset>3433481</wp:posOffset>
                </wp:positionH>
                <wp:positionV relativeFrom="paragraph">
                  <wp:posOffset>1603599</wp:posOffset>
                </wp:positionV>
                <wp:extent cx="1317214" cy="735704"/>
                <wp:effectExtent l="38100" t="38100" r="16510" b="2667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7214" cy="735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31363" id="直接箭头连接符 32" o:spid="_x0000_s1026" type="#_x0000_t32" style="position:absolute;left:0;text-align:left;margin-left:270.35pt;margin-top:126.25pt;width:103.7pt;height:57.9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" strokecolor="#1cade4 [3204]" strokeweight=".5pt">
                <v:stroke endarrow="block" joinstyle="miter"/>
              </v:shape>
            </w:pict>
          </mc:Fallback>
        </mc:AlternateContent>
      </w:r>
      <w:r w:rsidR="007821D5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7F5E2B" wp14:editId="2D4C5331">
                <wp:simplePos x="0" y="0"/>
                <wp:positionH relativeFrom="column">
                  <wp:posOffset>3003175</wp:posOffset>
                </wp:positionH>
                <wp:positionV relativeFrom="paragraph">
                  <wp:posOffset>2339303</wp:posOffset>
                </wp:positionV>
                <wp:extent cx="1748118" cy="2294367"/>
                <wp:effectExtent l="38100" t="0" r="24130" b="4889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8118" cy="229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B5D8" id="直接箭头连接符 33" o:spid="_x0000_s1026" type="#_x0000_t32" style="position:absolute;left:0;text-align:left;margin-left:236.45pt;margin-top:184.2pt;width:137.65pt;height:180.6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" strokecolor="#1cade4 [3204]" strokeweight=".5pt">
                <v:stroke endarrow="block" joinstyle="miter"/>
              </v:shape>
            </w:pict>
          </mc:Fallback>
        </mc:AlternateContent>
      </w:r>
      <w:r w:rsidR="00402469">
        <w:rPr>
          <w:noProof/>
          <w:lang w:eastAsia="zh-CN"/>
        </w:rPr>
        <w:drawing>
          <wp:inline distT="0" distB="0" distL="0" distR="0" wp14:anchorId="5D446036" wp14:editId="47CD706A">
            <wp:extent cx="5732145" cy="5321935"/>
            <wp:effectExtent l="0" t="0" r="190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9A7" w:rsidRPr="008059A7" w:rsidRDefault="008059A7" w:rsidP="00A31BBF">
      <w:pPr>
        <w:rPr>
          <w:rFonts w:ascii="微软雅黑" w:eastAsia="微软雅黑" w:hAnsi="微软雅黑" w:hint="eastAsia"/>
          <w:lang w:eastAsia="zh-CN"/>
        </w:rPr>
      </w:pPr>
    </w:p>
    <w:p w:rsidR="00193DA2" w:rsidRDefault="00E923CF" w:rsidP="00A31BB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我们可以选择直接编辑文本文件，也可以选择通过工具来编辑。</w:t>
      </w:r>
    </w:p>
    <w:p w:rsidR="00E923CF" w:rsidRPr="0009500C" w:rsidRDefault="007C5F54" w:rsidP="00A31BBF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通过SVN客户端编辑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选中冲突文件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右键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选</w:t>
      </w:r>
      <w:r>
        <w:rPr>
          <w:rFonts w:ascii="微软雅黑" w:eastAsia="微软雅黑" w:hAnsi="微软雅黑" w:hint="eastAsia"/>
          <w:lang w:eastAsia="zh-CN"/>
        </w:rPr>
        <w:t>“Edit Conflict</w:t>
      </w:r>
      <w:r w:rsidR="00534BD5">
        <w:rPr>
          <w:rFonts w:ascii="微软雅黑" w:eastAsia="微软雅黑" w:hAnsi="微软雅黑"/>
          <w:lang w:eastAsia="zh-CN"/>
        </w:rPr>
        <w:t>s</w:t>
      </w:r>
      <w:r>
        <w:rPr>
          <w:rFonts w:ascii="微软雅黑" w:eastAsia="微软雅黑" w:hAnsi="微软雅黑" w:hint="eastAsia"/>
          <w:lang w:eastAsia="zh-CN"/>
        </w:rPr>
        <w:t>”。</w:t>
      </w:r>
    </w:p>
    <w:p w:rsidR="00647A5D" w:rsidRDefault="00970FDB" w:rsidP="009F6805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2815E33" wp14:editId="307BFF51">
            <wp:extent cx="5732145" cy="4761865"/>
            <wp:effectExtent l="0" t="0" r="1905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FDB" w:rsidRDefault="00970FDB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在解决冲突时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冲突相关的开发人员必须同时在场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206B7C" w:rsidRDefault="00206B7C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编辑完成后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选择</w:t>
      </w:r>
      <w:r>
        <w:rPr>
          <w:rFonts w:ascii="微软雅黑" w:eastAsia="微软雅黑" w:hAnsi="微软雅黑" w:hint="eastAsia"/>
          <w:lang w:eastAsia="zh-CN"/>
        </w:rPr>
        <w:t>“Resovle Conflict</w:t>
      </w:r>
      <w:r>
        <w:rPr>
          <w:rFonts w:ascii="微软雅黑" w:eastAsia="微软雅黑" w:hAnsi="微软雅黑"/>
          <w:lang w:eastAsia="zh-CN"/>
        </w:rPr>
        <w:t>s</w:t>
      </w:r>
      <w:r>
        <w:rPr>
          <w:rFonts w:ascii="微软雅黑" w:eastAsia="微软雅黑" w:hAnsi="微软雅黑" w:hint="eastAsia"/>
          <w:lang w:eastAsia="zh-CN"/>
        </w:rPr>
        <w:t>”，然后SVN会删除那些临时文件，剩下合并后的代码，这时再提交一次即可。</w:t>
      </w:r>
    </w:p>
    <w:p w:rsidR="00206B7C" w:rsidRDefault="00046404" w:rsidP="009F6805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0FFF1ED2" wp14:editId="32986D34">
            <wp:extent cx="5732145" cy="2586990"/>
            <wp:effectExtent l="0" t="0" r="190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8A5" w:rsidRDefault="00BE68A5" w:rsidP="009F6805">
      <w:pPr>
        <w:rPr>
          <w:rFonts w:ascii="微软雅黑" w:eastAsia="微软雅黑" w:hAnsi="微软雅黑"/>
          <w:lang w:eastAsia="zh-CN"/>
        </w:rPr>
      </w:pPr>
    </w:p>
    <w:p w:rsidR="00C93885" w:rsidRDefault="00C93885" w:rsidP="009F6805">
      <w:pPr>
        <w:rPr>
          <w:rFonts w:ascii="微软雅黑" w:eastAsia="微软雅黑" w:hAnsi="微软雅黑"/>
          <w:lang w:eastAsia="zh-CN"/>
        </w:rPr>
      </w:pPr>
    </w:p>
    <w:p w:rsidR="001066C5" w:rsidRPr="0009500C" w:rsidRDefault="001066C5" w:rsidP="001066C5">
      <w:pPr>
        <w:pStyle w:val="1"/>
        <w:numPr>
          <w:ilvl w:val="1"/>
          <w:numId w:val="34"/>
        </w:numPr>
      </w:pPr>
      <w:r>
        <w:rPr>
          <w:rFonts w:hint="eastAsia"/>
        </w:rPr>
        <w:t>标签</w:t>
      </w:r>
    </w:p>
    <w:p w:rsidR="00C93885" w:rsidRDefault="00043CFA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每移交一次测试环境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必须新建一个标签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043CFA" w:rsidRDefault="00043CFA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创建标签的方法为</w:t>
      </w:r>
      <w:r w:rsidR="008366D9">
        <w:rPr>
          <w:rFonts w:ascii="微软雅黑" w:eastAsia="微软雅黑" w:hAnsi="微软雅黑" w:hint="eastAsia"/>
          <w:lang w:eastAsia="zh-CN"/>
        </w:rPr>
        <w:t>，右键选择branch开发分支，选择“Branch/tag</w:t>
      </w:r>
      <w:r w:rsidR="008366D9">
        <w:rPr>
          <w:rFonts w:ascii="微软雅黑" w:eastAsia="微软雅黑" w:hAnsi="微软雅黑"/>
          <w:lang w:eastAsia="zh-CN"/>
        </w:rPr>
        <w:t>…</w:t>
      </w:r>
      <w:r w:rsidR="008366D9">
        <w:rPr>
          <w:rFonts w:ascii="微软雅黑" w:eastAsia="微软雅黑" w:hAnsi="微软雅黑" w:hint="eastAsia"/>
          <w:lang w:eastAsia="zh-CN"/>
        </w:rPr>
        <w:t>”，在弹出的表单中输入创建标签的信息：</w:t>
      </w:r>
    </w:p>
    <w:p w:rsidR="00043CFA" w:rsidRDefault="00A51F45" w:rsidP="009F6805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64DF8F3C" wp14:editId="40C8F952">
            <wp:extent cx="5153025" cy="548640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1FB" w:rsidRDefault="00B80F84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创建成果后更新tags目录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会得到</w:t>
      </w:r>
      <w:r>
        <w:rPr>
          <w:rFonts w:ascii="微软雅黑" w:eastAsia="微软雅黑" w:hAnsi="微软雅黑" w:hint="eastAsia"/>
          <w:lang w:eastAsia="zh-CN"/>
        </w:rPr>
        <w:t>1.1.0.1第一次移交的代码版本。</w:t>
      </w:r>
      <w:r w:rsidR="00107FEB">
        <w:rPr>
          <w:rFonts w:ascii="微软雅黑" w:eastAsia="微软雅黑" w:hAnsi="微软雅黑" w:hint="eastAsia"/>
          <w:lang w:eastAsia="zh-CN"/>
        </w:rPr>
        <w:t>因为tags相当于将1.1.0“拷贝”了一份到tags目录，因此tags目录中的代码不会因为branch开发分支的变化而变化，是稳定的快照版本。</w:t>
      </w:r>
    </w:p>
    <w:p w:rsidR="00AE11FB" w:rsidRDefault="00AE11FB" w:rsidP="009F6805">
      <w:pPr>
        <w:rPr>
          <w:rFonts w:ascii="微软雅黑" w:eastAsia="微软雅黑" w:hAnsi="微软雅黑"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8DE4B24" wp14:editId="7621F656">
            <wp:extent cx="2695575" cy="210502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85" w:rsidRDefault="00C93885" w:rsidP="009F6805">
      <w:pPr>
        <w:rPr>
          <w:rFonts w:ascii="微软雅黑" w:eastAsia="微软雅黑" w:hAnsi="微软雅黑"/>
          <w:lang w:eastAsia="zh-CN"/>
        </w:rPr>
      </w:pPr>
    </w:p>
    <w:p w:rsidR="00C93885" w:rsidRDefault="00C93885" w:rsidP="009F6805">
      <w:pPr>
        <w:rPr>
          <w:rFonts w:ascii="微软雅黑" w:eastAsia="微软雅黑" w:hAnsi="微软雅黑"/>
          <w:lang w:eastAsia="zh-CN"/>
        </w:rPr>
      </w:pPr>
    </w:p>
    <w:p w:rsidR="00C93885" w:rsidRDefault="00C93885" w:rsidP="009F6805">
      <w:pPr>
        <w:rPr>
          <w:rFonts w:ascii="微软雅黑" w:eastAsia="微软雅黑" w:hAnsi="微软雅黑" w:hint="eastAsia"/>
          <w:lang w:eastAsia="zh-CN"/>
        </w:rPr>
      </w:pPr>
    </w:p>
    <w:p w:rsidR="00BE68A5" w:rsidRPr="0009500C" w:rsidRDefault="00BE68A5" w:rsidP="00BE68A5">
      <w:pPr>
        <w:pStyle w:val="1"/>
      </w:pPr>
      <w:r w:rsidRPr="0009500C">
        <w:rPr>
          <w:rFonts w:hint="eastAsia"/>
        </w:rPr>
        <w:t>S</w:t>
      </w:r>
      <w:r w:rsidRPr="0009500C">
        <w:t>VN使用指南</w:t>
      </w:r>
      <w:r>
        <w:rPr>
          <w:rFonts w:hint="eastAsia"/>
        </w:rPr>
        <w:t>（</w:t>
      </w:r>
      <w:r>
        <w:rPr>
          <w:rFonts w:hint="eastAsia"/>
        </w:rPr>
        <w:t>开发人员</w:t>
      </w:r>
      <w:r>
        <w:rPr>
          <w:rFonts w:hint="eastAsia"/>
        </w:rPr>
        <w:t>）</w:t>
      </w:r>
    </w:p>
    <w:p w:rsidR="00647A5D" w:rsidRDefault="00A30555" w:rsidP="009F680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开发人员SVN使用规范</w:t>
      </w:r>
    </w:p>
    <w:p w:rsidR="00A30555" w:rsidRPr="00A30555" w:rsidRDefault="00A30555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/>
          <w:lang w:eastAsia="zh-CN"/>
        </w:rPr>
      </w:pPr>
      <w:r w:rsidRPr="00A30555">
        <w:rPr>
          <w:rFonts w:ascii="微软雅黑" w:eastAsia="微软雅黑" w:hAnsi="微软雅黑" w:hint="eastAsia"/>
          <w:lang w:eastAsia="zh-CN"/>
        </w:rPr>
        <w:t>严禁在trunk</w:t>
      </w:r>
      <w:r w:rsidRPr="00A30555">
        <w:rPr>
          <w:rFonts w:ascii="微软雅黑" w:eastAsia="微软雅黑" w:hAnsi="微软雅黑"/>
          <w:lang w:eastAsia="zh-CN"/>
        </w:rPr>
        <w:t xml:space="preserve"> </w:t>
      </w:r>
      <w:r w:rsidR="00020567">
        <w:rPr>
          <w:rFonts w:ascii="微软雅黑" w:eastAsia="微软雅黑" w:hAnsi="微软雅黑"/>
          <w:lang w:eastAsia="zh-CN"/>
        </w:rPr>
        <w:t>分支</w:t>
      </w:r>
      <w:r w:rsidRPr="00A30555">
        <w:rPr>
          <w:rFonts w:ascii="微软雅黑" w:eastAsia="微软雅黑" w:hAnsi="微软雅黑"/>
          <w:lang w:eastAsia="zh-CN"/>
        </w:rPr>
        <w:t>上开发</w:t>
      </w:r>
      <w:r>
        <w:rPr>
          <w:rFonts w:ascii="微软雅黑" w:eastAsia="微软雅黑" w:hAnsi="微软雅黑"/>
          <w:lang w:eastAsia="zh-CN"/>
        </w:rPr>
        <w:t>或者提交代码</w:t>
      </w:r>
      <w:r w:rsidRPr="00A30555">
        <w:rPr>
          <w:rFonts w:ascii="微软雅黑" w:eastAsia="微软雅黑" w:hAnsi="微软雅黑" w:hint="eastAsia"/>
          <w:lang w:eastAsia="zh-CN"/>
        </w:rPr>
        <w:t>；</w:t>
      </w:r>
    </w:p>
    <w:p w:rsidR="00A30555" w:rsidRDefault="00A30555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严禁在锁定版本的</w:t>
      </w:r>
      <w:r w:rsidR="001851D7">
        <w:rPr>
          <w:rFonts w:ascii="微软雅黑" w:eastAsia="微软雅黑" w:hAnsi="微软雅黑" w:hint="eastAsia"/>
          <w:lang w:eastAsia="zh-CN"/>
        </w:rPr>
        <w:t>branches/</w:t>
      </w:r>
      <w:bookmarkStart w:id="0" w:name="_GoBack"/>
      <w:bookmarkEnd w:id="0"/>
      <w:r>
        <w:rPr>
          <w:rFonts w:ascii="微软雅黑" w:eastAsia="微软雅黑" w:hAnsi="微软雅黑"/>
          <w:lang w:eastAsia="zh-CN"/>
        </w:rPr>
        <w:t>开发分支上开发或者提交代码</w:t>
      </w:r>
      <w:r>
        <w:rPr>
          <w:rFonts w:ascii="微软雅黑" w:eastAsia="微软雅黑" w:hAnsi="微软雅黑" w:hint="eastAsia"/>
          <w:lang w:eastAsia="zh-CN"/>
        </w:rPr>
        <w:t>；</w:t>
      </w:r>
    </w:p>
    <w:p w:rsidR="005C730F" w:rsidRDefault="005C730F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严禁在</w:t>
      </w:r>
      <w:r>
        <w:rPr>
          <w:rFonts w:ascii="微软雅黑" w:eastAsia="微软雅黑" w:hAnsi="微软雅黑" w:hint="eastAsia"/>
          <w:lang w:eastAsia="zh-CN"/>
        </w:rPr>
        <w:t>tags</w:t>
      </w:r>
      <w:r w:rsidR="00020567">
        <w:rPr>
          <w:rFonts w:ascii="微软雅黑" w:eastAsia="微软雅黑" w:hAnsi="微软雅黑"/>
          <w:lang w:eastAsia="zh-CN"/>
        </w:rPr>
        <w:t>/下</w:t>
      </w:r>
      <w:r>
        <w:rPr>
          <w:rFonts w:ascii="微软雅黑" w:eastAsia="微软雅黑" w:hAnsi="微软雅黑" w:hint="eastAsia"/>
          <w:lang w:eastAsia="zh-CN"/>
        </w:rPr>
        <w:t>开发或者提交代码；</w:t>
      </w:r>
    </w:p>
    <w:p w:rsidR="00A30555" w:rsidRDefault="00A30555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未测试通过的代码不得提交</w:t>
      </w:r>
      <w:r>
        <w:rPr>
          <w:rFonts w:ascii="微软雅黑" w:eastAsia="微软雅黑" w:hAnsi="微软雅黑" w:hint="eastAsia"/>
          <w:lang w:eastAsia="zh-CN"/>
        </w:rPr>
        <w:t>；</w:t>
      </w:r>
    </w:p>
    <w:p w:rsidR="00A30555" w:rsidRDefault="00A30555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尽量做到每日提交代码</w:t>
      </w:r>
      <w:r>
        <w:rPr>
          <w:rFonts w:ascii="微软雅黑" w:eastAsia="微软雅黑" w:hAnsi="微软雅黑" w:hint="eastAsia"/>
          <w:lang w:eastAsia="zh-CN"/>
        </w:rPr>
        <w:t>；</w:t>
      </w:r>
    </w:p>
    <w:p w:rsidR="00A30555" w:rsidRPr="00A30555" w:rsidRDefault="00A30555" w:rsidP="00A30555">
      <w:pPr>
        <w:pStyle w:val="af9"/>
        <w:numPr>
          <w:ilvl w:val="0"/>
          <w:numId w:val="36"/>
        </w:numPr>
        <w:ind w:firstLineChars="0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每天早上开始工作前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更新开发分支上全部SVN代码</w:t>
      </w:r>
      <w:r>
        <w:rPr>
          <w:rFonts w:ascii="微软雅黑" w:eastAsia="微软雅黑" w:hAnsi="微软雅黑" w:hint="eastAsia"/>
          <w:lang w:eastAsia="zh-CN"/>
        </w:rPr>
        <w:t>。</w:t>
      </w:r>
    </w:p>
    <w:p w:rsidR="005D54BE" w:rsidRDefault="005D54BE" w:rsidP="009F6805">
      <w:pPr>
        <w:rPr>
          <w:rFonts w:ascii="微软雅黑" w:eastAsia="微软雅黑" w:hAnsi="微软雅黑"/>
          <w:lang w:eastAsia="zh-CN"/>
        </w:rPr>
      </w:pPr>
    </w:p>
    <w:p w:rsidR="005D54BE" w:rsidRDefault="005D54BE" w:rsidP="009F6805">
      <w:pPr>
        <w:rPr>
          <w:rFonts w:ascii="微软雅黑" w:eastAsia="微软雅黑" w:hAnsi="微软雅黑"/>
          <w:lang w:eastAsia="zh-CN"/>
        </w:rPr>
      </w:pPr>
    </w:p>
    <w:p w:rsidR="005D54BE" w:rsidRDefault="005D54BE" w:rsidP="009F6805">
      <w:pPr>
        <w:rPr>
          <w:rFonts w:ascii="微软雅黑" w:eastAsia="微软雅黑" w:hAnsi="微软雅黑"/>
          <w:lang w:eastAsia="zh-CN"/>
        </w:rPr>
      </w:pPr>
    </w:p>
    <w:p w:rsidR="005D54BE" w:rsidRPr="005D54BE" w:rsidRDefault="005D54BE" w:rsidP="009F6805">
      <w:pPr>
        <w:rPr>
          <w:rFonts w:ascii="微软雅黑" w:eastAsia="微软雅黑" w:hAnsi="微软雅黑" w:hint="eastAsia"/>
          <w:lang w:eastAsia="zh-CN"/>
        </w:rPr>
      </w:pPr>
    </w:p>
    <w:sectPr w:rsidR="005D54BE" w:rsidRPr="005D54BE" w:rsidSect="000A0F9B">
      <w:footerReference w:type="default" r:id="rId4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7E8" w:rsidRDefault="00F127E8">
      <w:pPr>
        <w:spacing w:after="0" w:line="240" w:lineRule="auto"/>
      </w:pPr>
      <w:r>
        <w:separator/>
      </w:r>
    </w:p>
  </w:endnote>
  <w:endnote w:type="continuationSeparator" w:id="0">
    <w:p w:rsidR="00F127E8" w:rsidRDefault="00F12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华文楷体">
    <w:altName w:val="SimSun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3F1B" w:rsidRDefault="00393F1B">
        <w:pPr>
          <w:pStyle w:val="af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51D7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7E8" w:rsidRDefault="00F127E8">
      <w:pPr>
        <w:spacing w:after="0" w:line="240" w:lineRule="auto"/>
      </w:pPr>
      <w:r>
        <w:separator/>
      </w:r>
    </w:p>
  </w:footnote>
  <w:footnote w:type="continuationSeparator" w:id="0">
    <w:p w:rsidR="00F127E8" w:rsidRDefault="00F12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1">
    <w:nsid w:val="4A892BB0"/>
    <w:multiLevelType w:val="multilevel"/>
    <w:tmpl w:val="6214204A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4FD30FA0"/>
    <w:multiLevelType w:val="hybridMultilevel"/>
    <w:tmpl w:val="A9AA58E0"/>
    <w:lvl w:ilvl="0" w:tplc="DFC2D7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B5070B"/>
    <w:multiLevelType w:val="hybridMultilevel"/>
    <w:tmpl w:val="6EDA4334"/>
    <w:lvl w:ilvl="0" w:tplc="E15ACE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7D364C1B"/>
    <w:multiLevelType w:val="hybridMultilevel"/>
    <w:tmpl w:val="C52E12E2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7"/>
  </w:num>
  <w:num w:numId="14">
    <w:abstractNumId w:val="16"/>
  </w:num>
  <w:num w:numId="15">
    <w:abstractNumId w:val="18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1"/>
  </w:num>
  <w:num w:numId="28">
    <w:abstractNumId w:val="19"/>
  </w:num>
  <w:num w:numId="29">
    <w:abstractNumId w:val="11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5"/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29"/>
    <w:rsid w:val="00020567"/>
    <w:rsid w:val="00034036"/>
    <w:rsid w:val="00043CFA"/>
    <w:rsid w:val="00046404"/>
    <w:rsid w:val="00057E97"/>
    <w:rsid w:val="00071217"/>
    <w:rsid w:val="0009500C"/>
    <w:rsid w:val="000A0F9B"/>
    <w:rsid w:val="000D052C"/>
    <w:rsid w:val="000F5B17"/>
    <w:rsid w:val="001066C5"/>
    <w:rsid w:val="00107A14"/>
    <w:rsid w:val="00107FEB"/>
    <w:rsid w:val="00123E1E"/>
    <w:rsid w:val="00125C8F"/>
    <w:rsid w:val="0013591F"/>
    <w:rsid w:val="00140697"/>
    <w:rsid w:val="00180C70"/>
    <w:rsid w:val="001851D7"/>
    <w:rsid w:val="00193DA2"/>
    <w:rsid w:val="001F3C26"/>
    <w:rsid w:val="00204AFA"/>
    <w:rsid w:val="00206B7C"/>
    <w:rsid w:val="00216375"/>
    <w:rsid w:val="00216BF8"/>
    <w:rsid w:val="0023193E"/>
    <w:rsid w:val="00232A8A"/>
    <w:rsid w:val="0024640E"/>
    <w:rsid w:val="00252597"/>
    <w:rsid w:val="002874A9"/>
    <w:rsid w:val="002A09E7"/>
    <w:rsid w:val="002B0181"/>
    <w:rsid w:val="002B721C"/>
    <w:rsid w:val="002C1B16"/>
    <w:rsid w:val="002F6C57"/>
    <w:rsid w:val="003063B6"/>
    <w:rsid w:val="00316BEF"/>
    <w:rsid w:val="003363FF"/>
    <w:rsid w:val="003470C7"/>
    <w:rsid w:val="0035299A"/>
    <w:rsid w:val="0039297E"/>
    <w:rsid w:val="00393F1B"/>
    <w:rsid w:val="00401B1B"/>
    <w:rsid w:val="00402469"/>
    <w:rsid w:val="005116D5"/>
    <w:rsid w:val="005266DB"/>
    <w:rsid w:val="00534BD5"/>
    <w:rsid w:val="00577A9C"/>
    <w:rsid w:val="00593930"/>
    <w:rsid w:val="005C730F"/>
    <w:rsid w:val="005D54BE"/>
    <w:rsid w:val="00647A5D"/>
    <w:rsid w:val="006753F7"/>
    <w:rsid w:val="00692836"/>
    <w:rsid w:val="006E126F"/>
    <w:rsid w:val="0070345A"/>
    <w:rsid w:val="0075459B"/>
    <w:rsid w:val="00763138"/>
    <w:rsid w:val="007707A0"/>
    <w:rsid w:val="00771F16"/>
    <w:rsid w:val="007821D5"/>
    <w:rsid w:val="00782478"/>
    <w:rsid w:val="0078294C"/>
    <w:rsid w:val="007C5DF0"/>
    <w:rsid w:val="007C5F54"/>
    <w:rsid w:val="007D2FBF"/>
    <w:rsid w:val="007E5989"/>
    <w:rsid w:val="007F5FBF"/>
    <w:rsid w:val="008059A7"/>
    <w:rsid w:val="0080745C"/>
    <w:rsid w:val="008121B3"/>
    <w:rsid w:val="0081575C"/>
    <w:rsid w:val="00821AF3"/>
    <w:rsid w:val="008366D9"/>
    <w:rsid w:val="0086031D"/>
    <w:rsid w:val="008B6008"/>
    <w:rsid w:val="008B6F79"/>
    <w:rsid w:val="008C09D1"/>
    <w:rsid w:val="00970FDB"/>
    <w:rsid w:val="00971DEC"/>
    <w:rsid w:val="00975B6A"/>
    <w:rsid w:val="009B4902"/>
    <w:rsid w:val="009D2420"/>
    <w:rsid w:val="009F6805"/>
    <w:rsid w:val="00A004E0"/>
    <w:rsid w:val="00A209A2"/>
    <w:rsid w:val="00A30023"/>
    <w:rsid w:val="00A30555"/>
    <w:rsid w:val="00A31BBF"/>
    <w:rsid w:val="00A51F45"/>
    <w:rsid w:val="00A72589"/>
    <w:rsid w:val="00A764F6"/>
    <w:rsid w:val="00A9223B"/>
    <w:rsid w:val="00AC0667"/>
    <w:rsid w:val="00AC382B"/>
    <w:rsid w:val="00AD0135"/>
    <w:rsid w:val="00AE11FB"/>
    <w:rsid w:val="00B111EB"/>
    <w:rsid w:val="00B17629"/>
    <w:rsid w:val="00B4005F"/>
    <w:rsid w:val="00B46070"/>
    <w:rsid w:val="00B534AE"/>
    <w:rsid w:val="00B64B70"/>
    <w:rsid w:val="00B66857"/>
    <w:rsid w:val="00B80F84"/>
    <w:rsid w:val="00BA3B94"/>
    <w:rsid w:val="00BA6C08"/>
    <w:rsid w:val="00BB05C4"/>
    <w:rsid w:val="00BC4819"/>
    <w:rsid w:val="00BE68A5"/>
    <w:rsid w:val="00C07BE9"/>
    <w:rsid w:val="00C71C2A"/>
    <w:rsid w:val="00C76572"/>
    <w:rsid w:val="00C867C2"/>
    <w:rsid w:val="00C93885"/>
    <w:rsid w:val="00D0572C"/>
    <w:rsid w:val="00D40794"/>
    <w:rsid w:val="00D77950"/>
    <w:rsid w:val="00D84D58"/>
    <w:rsid w:val="00DA016E"/>
    <w:rsid w:val="00DB4014"/>
    <w:rsid w:val="00DB4B9F"/>
    <w:rsid w:val="00DB6FCB"/>
    <w:rsid w:val="00DC49EA"/>
    <w:rsid w:val="00DD55B8"/>
    <w:rsid w:val="00DF469C"/>
    <w:rsid w:val="00DF6C95"/>
    <w:rsid w:val="00E356C7"/>
    <w:rsid w:val="00E45A07"/>
    <w:rsid w:val="00E714C9"/>
    <w:rsid w:val="00E75E3D"/>
    <w:rsid w:val="00E923CF"/>
    <w:rsid w:val="00EC23DF"/>
    <w:rsid w:val="00EC45CD"/>
    <w:rsid w:val="00ED2BF6"/>
    <w:rsid w:val="00ED6E22"/>
    <w:rsid w:val="00ED7919"/>
    <w:rsid w:val="00F1131C"/>
    <w:rsid w:val="00F127E8"/>
    <w:rsid w:val="00F23A55"/>
    <w:rsid w:val="00F33EE5"/>
    <w:rsid w:val="00F763EE"/>
    <w:rsid w:val="00F9577D"/>
    <w:rsid w:val="00FF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F7572C-2208-4895-9D4B-1C16134C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008"/>
  </w:style>
  <w:style w:type="paragraph" w:styleId="1">
    <w:name w:val="heading 1"/>
    <w:basedOn w:val="a"/>
    <w:next w:val="a"/>
    <w:link w:val="1Char"/>
    <w:autoRedefine/>
    <w:uiPriority w:val="9"/>
    <w:qFormat/>
    <w:rsid w:val="007C5DF0"/>
    <w:pPr>
      <w:keepNext/>
      <w:keepLines/>
      <w:numPr>
        <w:numId w:val="27"/>
      </w:numPr>
      <w:spacing w:before="240" w:after="0"/>
      <w:outlineLvl w:val="0"/>
    </w:pPr>
    <w:rPr>
      <w:rFonts w:ascii="微软雅黑" w:eastAsia="微软雅黑" w:hAnsi="微软雅黑" w:cstheme="majorBidi"/>
      <w:b/>
      <w:bCs/>
      <w:sz w:val="40"/>
      <w:szCs w:val="40"/>
      <w:lang w:eastAsia="zh-CN"/>
    </w:rPr>
  </w:style>
  <w:style w:type="paragraph" w:styleId="2">
    <w:name w:val="heading 2"/>
    <w:basedOn w:val="a"/>
    <w:next w:val="a"/>
    <w:link w:val="2Char"/>
    <w:autoRedefine/>
    <w:uiPriority w:val="9"/>
    <w:semiHidden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4">
    <w:name w:val="heading 4"/>
    <w:basedOn w:val="a"/>
    <w:next w:val="a"/>
    <w:link w:val="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7">
    <w:name w:val="heading 7"/>
    <w:basedOn w:val="a"/>
    <w:next w:val="a"/>
    <w:link w:val="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8">
    <w:name w:val="heading 8"/>
    <w:basedOn w:val="a"/>
    <w:next w:val="a"/>
    <w:link w:val="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9">
    <w:name w:val="heading 9"/>
    <w:basedOn w:val="a"/>
    <w:next w:val="a"/>
    <w:link w:val="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C5DF0"/>
    <w:rPr>
      <w:rFonts w:ascii="微软雅黑" w:eastAsia="微软雅黑" w:hAnsi="微软雅黑" w:cstheme="majorBidi"/>
      <w:b/>
      <w:bCs/>
      <w:sz w:val="40"/>
      <w:szCs w:val="40"/>
      <w:lang w:eastAsia="zh-CN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标题 6 Char"/>
    <w:basedOn w:val="a0"/>
    <w:link w:val="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7Char">
    <w:name w:val="标题 7 Char"/>
    <w:basedOn w:val="a0"/>
    <w:link w:val="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8Char">
    <w:name w:val="标题 8 Char"/>
    <w:basedOn w:val="a0"/>
    <w:link w:val="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9Char">
    <w:name w:val="标题 9 Char"/>
    <w:basedOn w:val="a0"/>
    <w:link w:val="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a3">
    <w:name w:val="Title"/>
    <w:basedOn w:val="a"/>
    <w:next w:val="a"/>
    <w:link w:val="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Char">
    <w:name w:val="标题 Char"/>
    <w:basedOn w:val="a0"/>
    <w:link w:val="a3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a4">
    <w:name w:val="Subtitle"/>
    <w:basedOn w:val="a"/>
    <w:next w:val="a"/>
    <w:link w:val="Char0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Char0">
    <w:name w:val="副标题 Char"/>
    <w:basedOn w:val="a0"/>
    <w:link w:val="a4"/>
    <w:uiPriority w:val="11"/>
    <w:semiHidden/>
    <w:rsid w:val="000A0F9B"/>
    <w:rPr>
      <w:color w:val="404040" w:themeColor="text1" w:themeTint="BF"/>
      <w:spacing w:val="15"/>
    </w:rPr>
  </w:style>
  <w:style w:type="character" w:styleId="a5">
    <w:name w:val="Intense Emphasis"/>
    <w:basedOn w:val="a0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a6">
    <w:name w:val="Intense Quote"/>
    <w:basedOn w:val="a"/>
    <w:next w:val="a"/>
    <w:link w:val="Char1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Char1">
    <w:name w:val="明显引用 Char"/>
    <w:basedOn w:val="a0"/>
    <w:link w:val="a6"/>
    <w:uiPriority w:val="30"/>
    <w:semiHidden/>
    <w:rsid w:val="000A0F9B"/>
    <w:rPr>
      <w:i/>
      <w:iCs/>
      <w:color w:val="0D5672" w:themeColor="accent1" w:themeShade="80"/>
    </w:rPr>
  </w:style>
  <w:style w:type="character" w:styleId="a7">
    <w:name w:val="Intense Reference"/>
    <w:basedOn w:val="a0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a8">
    <w:name w:val="caption"/>
    <w:basedOn w:val="a"/>
    <w:next w:val="a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9">
    <w:name w:val="Balloon Text"/>
    <w:basedOn w:val="a"/>
    <w:link w:val="Char2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B66857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3Char0">
    <w:name w:val="正文文本 3 Char"/>
    <w:basedOn w:val="a0"/>
    <w:link w:val="30"/>
    <w:uiPriority w:val="99"/>
    <w:semiHidden/>
    <w:rsid w:val="00B66857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3Char1">
    <w:name w:val="正文文本缩进 3 Char"/>
    <w:basedOn w:val="a0"/>
    <w:link w:val="31"/>
    <w:uiPriority w:val="99"/>
    <w:semiHidden/>
    <w:rsid w:val="00B66857"/>
    <w:rPr>
      <w:szCs w:val="16"/>
    </w:rPr>
  </w:style>
  <w:style w:type="character" w:styleId="aa">
    <w:name w:val="annotation reference"/>
    <w:basedOn w:val="a0"/>
    <w:uiPriority w:val="99"/>
    <w:semiHidden/>
    <w:unhideWhenUsed/>
    <w:rsid w:val="00B66857"/>
    <w:rPr>
      <w:sz w:val="22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har3">
    <w:name w:val="批注文字 Char"/>
    <w:basedOn w:val="a0"/>
    <w:link w:val="ab"/>
    <w:uiPriority w:val="99"/>
    <w:semiHidden/>
    <w:rsid w:val="00B66857"/>
    <w:rPr>
      <w:szCs w:val="20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B6685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B66857"/>
    <w:rPr>
      <w:b/>
      <w:bCs/>
      <w:szCs w:val="20"/>
    </w:rPr>
  </w:style>
  <w:style w:type="paragraph" w:styleId="ad">
    <w:name w:val="Document Map"/>
    <w:basedOn w:val="a"/>
    <w:link w:val="Char5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文档结构图 Char"/>
    <w:basedOn w:val="a0"/>
    <w:link w:val="ad"/>
    <w:uiPriority w:val="99"/>
    <w:semiHidden/>
    <w:rsid w:val="00B66857"/>
    <w:rPr>
      <w:rFonts w:ascii="Segoe UI" w:hAnsi="Segoe UI" w:cs="Segoe UI"/>
      <w:szCs w:val="16"/>
    </w:rPr>
  </w:style>
  <w:style w:type="paragraph" w:styleId="ae">
    <w:name w:val="endnote text"/>
    <w:basedOn w:val="a"/>
    <w:link w:val="Char6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Char6">
    <w:name w:val="尾注文本 Char"/>
    <w:basedOn w:val="a0"/>
    <w:link w:val="ae"/>
    <w:uiPriority w:val="99"/>
    <w:semiHidden/>
    <w:rsid w:val="00B66857"/>
    <w:rPr>
      <w:szCs w:val="20"/>
    </w:rPr>
  </w:style>
  <w:style w:type="paragraph" w:styleId="af">
    <w:name w:val="envelope return"/>
    <w:basedOn w:val="a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0">
    <w:name w:val="footnote text"/>
    <w:basedOn w:val="a"/>
    <w:link w:val="Char7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Char7">
    <w:name w:val="脚注文本 Char"/>
    <w:basedOn w:val="a0"/>
    <w:link w:val="af0"/>
    <w:uiPriority w:val="99"/>
    <w:semiHidden/>
    <w:rsid w:val="00B66857"/>
    <w:rPr>
      <w:szCs w:val="20"/>
    </w:rPr>
  </w:style>
  <w:style w:type="character" w:styleId="HTML">
    <w:name w:val="HTML Code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HTML 预设格式 Char"/>
    <w:basedOn w:val="a0"/>
    <w:link w:val="HTML1"/>
    <w:uiPriority w:val="99"/>
    <w:semiHidden/>
    <w:rsid w:val="00B66857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af1">
    <w:name w:val="macro"/>
    <w:link w:val="Char8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宏文本 Char"/>
    <w:basedOn w:val="a0"/>
    <w:link w:val="af1"/>
    <w:uiPriority w:val="99"/>
    <w:semiHidden/>
    <w:rsid w:val="00B66857"/>
    <w:rPr>
      <w:rFonts w:ascii="Consolas" w:hAnsi="Consolas"/>
      <w:szCs w:val="20"/>
    </w:rPr>
  </w:style>
  <w:style w:type="paragraph" w:styleId="af2">
    <w:name w:val="Plain Text"/>
    <w:basedOn w:val="a"/>
    <w:link w:val="Char9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纯文本 Char"/>
    <w:basedOn w:val="a0"/>
    <w:link w:val="af2"/>
    <w:uiPriority w:val="99"/>
    <w:semiHidden/>
    <w:rsid w:val="00B66857"/>
    <w:rPr>
      <w:rFonts w:ascii="Consolas" w:hAnsi="Consolas"/>
      <w:szCs w:val="21"/>
    </w:rPr>
  </w:style>
  <w:style w:type="paragraph" w:styleId="af3">
    <w:name w:val="Block Text"/>
    <w:basedOn w:val="a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af4">
    <w:name w:val="FollowedHyperlink"/>
    <w:basedOn w:val="a0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af5">
    <w:name w:val="Hyperlink"/>
    <w:basedOn w:val="a0"/>
    <w:uiPriority w:val="99"/>
    <w:semiHidden/>
    <w:unhideWhenUsed/>
    <w:rsid w:val="00B66857"/>
    <w:rPr>
      <w:color w:val="2E653E" w:themeColor="accent5" w:themeShade="BF"/>
      <w:u w:val="single"/>
    </w:rPr>
  </w:style>
  <w:style w:type="character" w:styleId="af6">
    <w:name w:val="Placeholder Text"/>
    <w:basedOn w:val="a0"/>
    <w:uiPriority w:val="99"/>
    <w:semiHidden/>
    <w:rsid w:val="00B66857"/>
    <w:rPr>
      <w:color w:val="595959" w:themeColor="text1" w:themeTint="A6"/>
    </w:rPr>
  </w:style>
  <w:style w:type="paragraph" w:styleId="af7">
    <w:name w:val="header"/>
    <w:basedOn w:val="a"/>
    <w:link w:val="Chara"/>
    <w:uiPriority w:val="99"/>
    <w:unhideWhenUsed/>
    <w:rsid w:val="008B6008"/>
    <w:pPr>
      <w:spacing w:after="0" w:line="240" w:lineRule="auto"/>
    </w:pPr>
  </w:style>
  <w:style w:type="character" w:customStyle="1" w:styleId="Chara">
    <w:name w:val="页眉 Char"/>
    <w:basedOn w:val="a0"/>
    <w:link w:val="af7"/>
    <w:uiPriority w:val="99"/>
    <w:rsid w:val="008B6008"/>
  </w:style>
  <w:style w:type="paragraph" w:styleId="af8">
    <w:name w:val="footer"/>
    <w:basedOn w:val="a"/>
    <w:link w:val="Charb"/>
    <w:uiPriority w:val="99"/>
    <w:unhideWhenUsed/>
    <w:rsid w:val="008B6008"/>
    <w:pPr>
      <w:spacing w:after="0" w:line="240" w:lineRule="auto"/>
    </w:pPr>
  </w:style>
  <w:style w:type="character" w:customStyle="1" w:styleId="Charb">
    <w:name w:val="页脚 Char"/>
    <w:basedOn w:val="a0"/>
    <w:link w:val="af8"/>
    <w:uiPriority w:val="99"/>
    <w:rsid w:val="008B6008"/>
  </w:style>
  <w:style w:type="paragraph" w:styleId="af9">
    <w:name w:val="List Paragraph"/>
    <w:basedOn w:val="a"/>
    <w:uiPriority w:val="34"/>
    <w:unhideWhenUsed/>
    <w:qFormat/>
    <w:rsid w:val="00F23A55"/>
    <w:pPr>
      <w:ind w:firstLineChars="200" w:firstLine="420"/>
    </w:pPr>
  </w:style>
  <w:style w:type="table" w:styleId="afa">
    <w:name w:val="Table Grid"/>
    <w:basedOn w:val="a1"/>
    <w:uiPriority w:val="39"/>
    <w:rsid w:val="00D84D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xq\AppData\Roaming\Microsoft\Templates\&#33539;&#24335;&#35774;&#35745;&#65288;&#31354;&#30333;&#6528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华文楷体">
    <w:altName w:val="SimSun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EBB"/>
    <w:rsid w:val="001D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872B3085F134360AFE9CEE570544FA2">
    <w:name w:val="3872B3085F134360AFE9CEE570544FA2"/>
    <w:pPr>
      <w:widowControl w:val="0"/>
      <w:jc w:val="both"/>
    </w:pPr>
  </w:style>
  <w:style w:type="paragraph" w:customStyle="1" w:styleId="70C8C29A439E48E588930A68597C3513">
    <w:name w:val="70C8C29A439E48E588930A68597C3513"/>
    <w:pPr>
      <w:widowControl w:val="0"/>
      <w:jc w:val="both"/>
    </w:pPr>
  </w:style>
  <w:style w:type="paragraph" w:customStyle="1" w:styleId="B8D648E7C1864B9C9B349354121A45C9">
    <w:name w:val="B8D648E7C1864B9C9B349354121A45C9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范式设计（空白）.dotx</Template>
  <TotalTime>394</TotalTime>
  <Pages>24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马晓强</dc:creator>
  <cp:keywords/>
  <dc:description/>
  <cp:lastModifiedBy>马晓强</cp:lastModifiedBy>
  <cp:revision>131</cp:revision>
  <dcterms:created xsi:type="dcterms:W3CDTF">2018-11-30T02:35:00Z</dcterms:created>
  <dcterms:modified xsi:type="dcterms:W3CDTF">2018-11-30T09:09:00Z</dcterms:modified>
</cp:coreProperties>
</file>